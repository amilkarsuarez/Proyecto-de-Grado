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B32FB" w14:textId="1435F35E" w:rsidR="00E73E5D" w:rsidRDefault="00E73E5D" w:rsidP="00D1195B">
      <w:pPr>
        <w:pStyle w:val="papertitle"/>
        <w:rPr>
          <w:iCs/>
          <w:lang w:val="es-ES_tradnl"/>
        </w:rPr>
      </w:pPr>
    </w:p>
    <w:p w14:paraId="3B5B36BE" w14:textId="39884A61" w:rsidR="00E73E5D" w:rsidRDefault="00EF3F3D" w:rsidP="006A0BEF">
      <w:pPr>
        <w:pStyle w:val="papertitle"/>
        <w:jc w:val="both"/>
        <w:rPr>
          <w:iCs/>
          <w:lang w:val="es-ES_tradnl"/>
        </w:rPr>
      </w:pPr>
      <w:r>
        <w:drawing>
          <wp:anchor distT="0" distB="0" distL="114300" distR="114300" simplePos="0" relativeHeight="251659264" behindDoc="1" locked="0" layoutInCell="1" allowOverlap="1" wp14:anchorId="07C688C5" wp14:editId="3C9A4DEB">
            <wp:simplePos x="0" y="0"/>
            <wp:positionH relativeFrom="margin">
              <wp:align>center</wp:align>
            </wp:positionH>
            <wp:positionV relativeFrom="margin">
              <wp:posOffset>438150</wp:posOffset>
            </wp:positionV>
            <wp:extent cx="4241079" cy="1012825"/>
            <wp:effectExtent l="0" t="0" r="7620" b="0"/>
            <wp:wrapSquare wrapText="bothSides"/>
            <wp:docPr id="6" name="Imagen 6" descr="Inicio - Ecomundo Babaho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icio - Ecomundo Babahoy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079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A3B5D8" w14:textId="3B3879A4" w:rsidR="009235D5" w:rsidRDefault="009235D5" w:rsidP="00291AB2">
      <w:pPr>
        <w:pStyle w:val="papertitle"/>
        <w:rPr>
          <w:iCs/>
          <w:sz w:val="40"/>
          <w:szCs w:val="40"/>
          <w:lang w:val="es-ES_tradnl"/>
        </w:rPr>
      </w:pPr>
    </w:p>
    <w:p w14:paraId="2419D0B3" w14:textId="6E9A890B" w:rsidR="009235D5" w:rsidRDefault="009235D5" w:rsidP="00291AB2">
      <w:pPr>
        <w:pStyle w:val="papertitle"/>
        <w:rPr>
          <w:iCs/>
          <w:sz w:val="40"/>
          <w:szCs w:val="40"/>
          <w:lang w:val="es-ES_tradnl"/>
        </w:rPr>
      </w:pPr>
    </w:p>
    <w:p w14:paraId="70799E3D" w14:textId="77777777" w:rsidR="009235D5" w:rsidRDefault="009235D5" w:rsidP="00EF3F3D">
      <w:pPr>
        <w:pStyle w:val="papertitle"/>
        <w:jc w:val="both"/>
        <w:rPr>
          <w:iCs/>
          <w:sz w:val="40"/>
          <w:szCs w:val="40"/>
          <w:lang w:val="es-ES_tradnl"/>
        </w:rPr>
      </w:pPr>
    </w:p>
    <w:p w14:paraId="50A98F07" w14:textId="3845FFF8" w:rsidR="00E73E5D" w:rsidRPr="00EF3F3D" w:rsidRDefault="00D1195B" w:rsidP="00291AB2">
      <w:pPr>
        <w:pStyle w:val="papertitle"/>
        <w:rPr>
          <w:iCs/>
          <w:sz w:val="44"/>
          <w:szCs w:val="44"/>
          <w:lang w:val="es-ES_tradnl"/>
        </w:rPr>
      </w:pPr>
      <w:r w:rsidRPr="00EF3F3D">
        <w:rPr>
          <w:iCs/>
          <w:sz w:val="44"/>
          <w:szCs w:val="44"/>
          <w:lang w:val="es-ES_tradnl"/>
        </w:rPr>
        <w:t xml:space="preserve">Título del Artículo en Español </w:t>
      </w:r>
    </w:p>
    <w:p w14:paraId="6BCD2835" w14:textId="708A380E" w:rsidR="00291AB2" w:rsidRPr="00EF3F3D" w:rsidRDefault="00EF3F3D" w:rsidP="00291AB2">
      <w:pPr>
        <w:pStyle w:val="papertitle"/>
        <w:rPr>
          <w:rStyle w:val="eop"/>
          <w:color w:val="000000"/>
          <w:sz w:val="44"/>
          <w:szCs w:val="44"/>
          <w:shd w:val="clear" w:color="auto" w:fill="FFFFFF"/>
          <w:lang w:val="es-MX"/>
        </w:rPr>
      </w:pPr>
      <w:r w:rsidRPr="00EF3F3D">
        <w:rPr>
          <w:rStyle w:val="normaltextrun"/>
          <w:i/>
          <w:iCs/>
          <w:color w:val="000000"/>
          <w:sz w:val="44"/>
          <w:szCs w:val="44"/>
          <w:shd w:val="clear" w:color="auto" w:fill="FFFFFF"/>
          <w:lang w:val="es-MX"/>
        </w:rPr>
        <w:t>Paper Title in English</w:t>
      </w:r>
      <w:r w:rsidRPr="00EF3F3D">
        <w:rPr>
          <w:rStyle w:val="eop"/>
          <w:color w:val="000000"/>
          <w:sz w:val="44"/>
          <w:szCs w:val="44"/>
          <w:shd w:val="clear" w:color="auto" w:fill="FFFFFF"/>
          <w:lang w:val="es-MX"/>
        </w:rPr>
        <w:t> </w:t>
      </w:r>
    </w:p>
    <w:p w14:paraId="019576D6" w14:textId="77777777" w:rsidR="00EF3F3D" w:rsidRPr="00EF3F3D" w:rsidRDefault="00EF3F3D" w:rsidP="00291AB2">
      <w:pPr>
        <w:pStyle w:val="papertitle"/>
        <w:rPr>
          <w:iCs/>
          <w:sz w:val="40"/>
          <w:szCs w:val="40"/>
          <w:lang w:val="es-MX"/>
        </w:rPr>
      </w:pPr>
    </w:p>
    <w:p w14:paraId="2FE7ADC0" w14:textId="77777777" w:rsidR="00E73E5D" w:rsidRPr="0096337D" w:rsidRDefault="00E73E5D" w:rsidP="00E73E5D">
      <w:pPr>
        <w:rPr>
          <w:rFonts w:eastAsia="Times New Roman"/>
          <w:iCs/>
          <w:sz w:val="24"/>
          <w:szCs w:val="24"/>
          <w:lang w:val="es-ES"/>
        </w:rPr>
      </w:pPr>
      <w:r w:rsidRPr="0096337D">
        <w:rPr>
          <w:rFonts w:eastAsia="Times New Roman"/>
          <w:iCs/>
          <w:sz w:val="24"/>
          <w:szCs w:val="24"/>
          <w:lang w:val="es-ES"/>
        </w:rPr>
        <w:t>Nombre Completo del Autor</w:t>
      </w:r>
      <w:r w:rsidRPr="0096337D">
        <w:rPr>
          <w:rStyle w:val="Refdenotaalpie"/>
          <w:rFonts w:eastAsia="Times New Roman"/>
          <w:iCs/>
          <w:sz w:val="24"/>
          <w:szCs w:val="24"/>
        </w:rPr>
        <w:footnoteReference w:id="1"/>
      </w:r>
    </w:p>
    <w:p w14:paraId="616ACB4D" w14:textId="4A162DEF" w:rsidR="00E73E5D" w:rsidRPr="0096337D" w:rsidRDefault="006A0BEF" w:rsidP="00E73E5D">
      <w:pPr>
        <w:rPr>
          <w:rFonts w:eastAsia="Times New Roman"/>
          <w:iCs/>
          <w:sz w:val="24"/>
          <w:szCs w:val="24"/>
          <w:lang w:val="es-ES"/>
        </w:rPr>
      </w:pPr>
      <w:r w:rsidRPr="0096337D">
        <w:rPr>
          <w:sz w:val="24"/>
          <w:szCs w:val="24"/>
          <w:lang w:val="es-ES"/>
        </w:rPr>
        <w:t>Nombre Completo del</w:t>
      </w:r>
      <w:r w:rsidR="00E73E5D" w:rsidRPr="0096337D">
        <w:rPr>
          <w:sz w:val="24"/>
          <w:szCs w:val="24"/>
          <w:lang w:val="es-ES"/>
        </w:rPr>
        <w:t xml:space="preserve"> / Tutor</w:t>
      </w:r>
      <w:r w:rsidRPr="0096337D">
        <w:rPr>
          <w:sz w:val="24"/>
          <w:szCs w:val="24"/>
          <w:lang w:val="es-ES"/>
        </w:rPr>
        <w:t>/a</w:t>
      </w:r>
      <w:r w:rsidR="00E73E5D" w:rsidRPr="0096337D">
        <w:rPr>
          <w:rStyle w:val="Refdenotaalpie"/>
          <w:rFonts w:eastAsia="Times New Roman"/>
          <w:iCs/>
          <w:sz w:val="24"/>
          <w:szCs w:val="24"/>
        </w:rPr>
        <w:footnoteReference w:id="2"/>
      </w:r>
    </w:p>
    <w:p w14:paraId="422B57CC" w14:textId="77777777" w:rsidR="00E73E5D" w:rsidRPr="0096337D" w:rsidRDefault="00E73E5D" w:rsidP="00E73E5D">
      <w:pPr>
        <w:pStyle w:val="Author"/>
        <w:rPr>
          <w:sz w:val="24"/>
          <w:szCs w:val="24"/>
          <w:lang w:val="es-ES"/>
        </w:rPr>
        <w:sectPr w:rsidR="00E73E5D" w:rsidRPr="0096337D" w:rsidSect="00B56C22">
          <w:headerReference w:type="default" r:id="rId11"/>
          <w:headerReference w:type="first" r:id="rId12"/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9B3B6B3" w14:textId="77777777" w:rsidR="00ED13D6" w:rsidRPr="0096337D" w:rsidRDefault="00ED13D6" w:rsidP="00E73E5D">
      <w:pPr>
        <w:rPr>
          <w:sz w:val="24"/>
          <w:szCs w:val="24"/>
          <w:lang w:val="es-ES"/>
        </w:rPr>
        <w:sectPr w:rsidR="00ED13D6" w:rsidRPr="0096337D" w:rsidSect="009C12A8">
          <w:type w:val="continuous"/>
          <w:pgSz w:w="11909" w:h="16834" w:code="9"/>
          <w:pgMar w:top="1077" w:right="734" w:bottom="1701" w:left="734" w:header="720" w:footer="720" w:gutter="0"/>
          <w:cols w:space="720"/>
          <w:docGrid w:linePitch="360"/>
        </w:sectPr>
      </w:pPr>
    </w:p>
    <w:p w14:paraId="1CF616A0" w14:textId="38578B69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5FDD23AA" w14:textId="3A6ACCCE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695346F3" w14:textId="3B63898C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775F5955" w14:textId="581FDCB0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1A4B0F23" w14:textId="4F578718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10C3C454" w14:textId="713D2718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41E44601" w14:textId="6B2D0747" w:rsidR="509331DA" w:rsidRDefault="509331DA" w:rsidP="509331DA">
      <w:pPr>
        <w:shd w:val="clear" w:color="auto" w:fill="FFFFFF" w:themeFill="background1"/>
        <w:spacing w:after="150" w:line="480" w:lineRule="auto"/>
        <w:jc w:val="both"/>
        <w:rPr>
          <w:rStyle w:val="StyleAbstractItalicChar"/>
          <w:sz w:val="24"/>
          <w:szCs w:val="24"/>
          <w:lang w:val="es-ES"/>
        </w:rPr>
      </w:pPr>
    </w:p>
    <w:p w14:paraId="7F41424E" w14:textId="055DBEEE" w:rsidR="008B09DC" w:rsidRPr="00291AB2" w:rsidRDefault="00175725" w:rsidP="00291AB2">
      <w:pPr>
        <w:shd w:val="clear" w:color="auto" w:fill="FFFFFF"/>
        <w:spacing w:after="150" w:line="480" w:lineRule="auto"/>
        <w:jc w:val="both"/>
        <w:rPr>
          <w:rStyle w:val="hps"/>
          <w:sz w:val="24"/>
          <w:szCs w:val="24"/>
          <w:lang w:val="es-ES"/>
        </w:rPr>
      </w:pPr>
      <w:r w:rsidRPr="0096337D">
        <w:rPr>
          <w:rStyle w:val="StyleAbstractItalicChar"/>
          <w:sz w:val="24"/>
          <w:szCs w:val="24"/>
          <w:lang w:val="es-ES_tradnl"/>
        </w:rPr>
        <w:t>Resum</w:t>
      </w:r>
      <w:r w:rsidR="00B14800" w:rsidRPr="0096337D">
        <w:rPr>
          <w:rStyle w:val="StyleAbstractItalicChar"/>
          <w:sz w:val="24"/>
          <w:szCs w:val="24"/>
          <w:lang w:val="es-ES_tradnl"/>
        </w:rPr>
        <w:t>en</w:t>
      </w:r>
      <w:r w:rsidR="00333DA4" w:rsidRPr="0096337D">
        <w:rPr>
          <w:rStyle w:val="StyleAbstractItalicChar"/>
          <w:sz w:val="24"/>
          <w:szCs w:val="24"/>
          <w:lang w:val="es-ES_tradnl"/>
        </w:rPr>
        <w:t xml:space="preserve"> </w:t>
      </w:r>
      <w:r w:rsidRPr="0096337D">
        <w:rPr>
          <w:sz w:val="24"/>
          <w:szCs w:val="24"/>
          <w:lang w:val="es-ES_tradnl"/>
        </w:rPr>
        <w:t>—</w:t>
      </w:r>
      <w:r w:rsidR="00333DA4" w:rsidRPr="0096337D">
        <w:rPr>
          <w:sz w:val="24"/>
          <w:szCs w:val="24"/>
          <w:lang w:val="es-ES_tradnl"/>
        </w:rPr>
        <w:t xml:space="preserve"> </w:t>
      </w:r>
      <w:bookmarkStart w:id="0" w:name="_Hlk76112821"/>
      <w:r w:rsidR="002241BE" w:rsidRPr="0096337D">
        <w:rPr>
          <w:sz w:val="24"/>
          <w:szCs w:val="24"/>
          <w:lang w:val="es-EC"/>
        </w:rPr>
        <w:t>redactar en español, versión reducida del artículo, sólo un párrafo en un máximo de 250 palabras, por cada idioma. Debe reflejar una breve introducción al tema, objetivo, metodología, principales hallazgos y conclusiones más relevantes.</w:t>
      </w:r>
      <w:bookmarkEnd w:id="0"/>
      <w:r w:rsidR="008B09DC" w:rsidRPr="0096337D">
        <w:rPr>
          <w:sz w:val="24"/>
          <w:szCs w:val="24"/>
          <w:lang w:val="es-EC"/>
        </w:rPr>
        <w:t xml:space="preserve"> Este apartado da cuenta, </w:t>
      </w:r>
      <w:r w:rsidR="008B09DC" w:rsidRPr="0096337D">
        <w:rPr>
          <w:sz w:val="24"/>
          <w:szCs w:val="24"/>
          <w:lang w:val="es-EC"/>
        </w:rPr>
        <w:lastRenderedPageBreak/>
        <w:t xml:space="preserve">de manera muy reducida, del contenido más importante del artículo científico. Los lectores deciden su interés por el texto a partir de la información que se exprese en el resumen. Por lo tanto, este debe dar los datos suficientes en cuanto a los objetivos del estudio, la metodología empleada, los resultados más relevantes y las conclusiones. </w:t>
      </w:r>
    </w:p>
    <w:p w14:paraId="57BF3D6B" w14:textId="77777777" w:rsidR="00291AB2" w:rsidRDefault="002726D3" w:rsidP="00291AB2">
      <w:pPr>
        <w:pStyle w:val="keywords"/>
        <w:spacing w:line="480" w:lineRule="auto"/>
        <w:rPr>
          <w:sz w:val="24"/>
          <w:szCs w:val="24"/>
          <w:lang w:val="es-EC"/>
        </w:rPr>
      </w:pPr>
      <w:r w:rsidRPr="0096337D">
        <w:rPr>
          <w:rStyle w:val="hps"/>
          <w:sz w:val="24"/>
          <w:szCs w:val="24"/>
          <w:lang w:val="es-EC"/>
        </w:rPr>
        <w:t>Palabras</w:t>
      </w:r>
      <w:r w:rsidRPr="0096337D">
        <w:rPr>
          <w:rStyle w:val="shorttext"/>
          <w:sz w:val="24"/>
          <w:szCs w:val="24"/>
          <w:lang w:val="es-EC"/>
        </w:rPr>
        <w:t xml:space="preserve"> </w:t>
      </w:r>
      <w:r w:rsidRPr="0096337D">
        <w:rPr>
          <w:rStyle w:val="hps"/>
          <w:sz w:val="24"/>
          <w:szCs w:val="24"/>
          <w:lang w:val="es-EC"/>
        </w:rPr>
        <w:t>Clave</w:t>
      </w:r>
      <w:r w:rsidR="00291AB2">
        <w:rPr>
          <w:sz w:val="24"/>
          <w:szCs w:val="24"/>
          <w:lang w:val="es-EC"/>
        </w:rPr>
        <w:t>:</w:t>
      </w:r>
    </w:p>
    <w:p w14:paraId="4D5F8752" w14:textId="0B1FBBC7" w:rsidR="00E73E5D" w:rsidRPr="006F7DCB" w:rsidRDefault="00291AB2" w:rsidP="00EF3F3D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  <w:r w:rsidRPr="509331DA">
        <w:rPr>
          <w:sz w:val="24"/>
          <w:szCs w:val="24"/>
          <w:lang w:val="es-EC"/>
        </w:rPr>
        <w:t xml:space="preserve">    M</w:t>
      </w:r>
      <w:r w:rsidR="006F7DCB" w:rsidRPr="509331DA">
        <w:rPr>
          <w:sz w:val="24"/>
          <w:szCs w:val="24"/>
          <w:lang w:val="es-EC"/>
        </w:rPr>
        <w:t>áximo de cinco descriptores o palabras clave, debe figurar al final del párrafo de resumen</w:t>
      </w:r>
    </w:p>
    <w:p w14:paraId="072619C2" w14:textId="171F4A28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690284CF" w14:textId="012E827E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4CDF6BE4" w14:textId="55662B7C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64BD6AAD" w14:textId="69710E4B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75E8FC5D" w14:textId="7D48A1CE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5F50DD5F" w14:textId="2126AFC2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7EB10D20" w14:textId="128E6805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18CF3858" w14:textId="7098A7F3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2EDC05CF" w14:textId="54AB3132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4F1A5178" w14:textId="35E12D12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09411DBC" w14:textId="3D33A3BB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77816116" w14:textId="6EC871EA" w:rsidR="509331DA" w:rsidRDefault="509331DA" w:rsidP="509331DA">
      <w:pPr>
        <w:pStyle w:val="keywords"/>
        <w:spacing w:line="480" w:lineRule="auto"/>
        <w:ind w:firstLine="0"/>
        <w:rPr>
          <w:sz w:val="24"/>
          <w:szCs w:val="24"/>
          <w:lang w:val="es-EC"/>
        </w:rPr>
      </w:pPr>
    </w:p>
    <w:p w14:paraId="62230505" w14:textId="7877BAA0" w:rsidR="008B7517" w:rsidRPr="0096337D" w:rsidRDefault="00ED13D6" w:rsidP="0096337D">
      <w:pPr>
        <w:pStyle w:val="Ttulo11"/>
        <w:spacing w:line="480" w:lineRule="auto"/>
        <w:rPr>
          <w:b/>
          <w:sz w:val="24"/>
          <w:szCs w:val="24"/>
          <w:lang w:val="es-ES_tradnl"/>
        </w:rPr>
      </w:pPr>
      <w:r w:rsidRPr="0096337D">
        <w:rPr>
          <w:b/>
          <w:sz w:val="24"/>
          <w:szCs w:val="24"/>
          <w:lang w:val="es-EC"/>
        </w:rPr>
        <w:lastRenderedPageBreak/>
        <w:t xml:space="preserve"> </w:t>
      </w:r>
      <w:r w:rsidR="00CD1004" w:rsidRPr="0096337D">
        <w:rPr>
          <w:b/>
          <w:sz w:val="24"/>
          <w:szCs w:val="24"/>
          <w:lang w:val="es-ES_tradnl"/>
        </w:rPr>
        <w:t xml:space="preserve">Introducción </w:t>
      </w:r>
      <w:r w:rsidR="00175725" w:rsidRPr="0096337D">
        <w:rPr>
          <w:b/>
          <w:sz w:val="24"/>
          <w:szCs w:val="24"/>
          <w:lang w:val="es-ES_tradnl"/>
        </w:rPr>
        <w:t>(Estilo: Heading/Título 1)</w:t>
      </w:r>
    </w:p>
    <w:p w14:paraId="64AF1FDB" w14:textId="17293925" w:rsidR="00341CA9" w:rsidRPr="0096337D" w:rsidRDefault="00341CA9" w:rsidP="0096337D">
      <w:pPr>
        <w:pStyle w:val="Textoindependiente"/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Introduzca la investigación describiendo la problemática, su relación con trabajos similares y justificación, explicar la importancia del tema y los objetivos de su trabajo.  No debe exceder de 2 páginas. Use las normas APA 7</w:t>
      </w:r>
      <w:r w:rsidR="00DA645F" w:rsidRPr="0096337D">
        <w:rPr>
          <w:sz w:val="24"/>
          <w:szCs w:val="24"/>
          <w:lang w:val="es-EC"/>
        </w:rPr>
        <w:t>ma</w:t>
      </w:r>
      <w:r w:rsidRPr="0096337D">
        <w:rPr>
          <w:sz w:val="24"/>
          <w:szCs w:val="24"/>
          <w:lang w:val="es-EC"/>
        </w:rPr>
        <w:t xml:space="preserve"> edición para citar y referencias bibliográficas.</w:t>
      </w:r>
    </w:p>
    <w:p w14:paraId="4F4289B7" w14:textId="3F53C680" w:rsidR="00510A57" w:rsidRPr="0096337D" w:rsidRDefault="00510A57" w:rsidP="0096337D">
      <w:pPr>
        <w:pStyle w:val="Textoindependiente"/>
        <w:spacing w:line="480" w:lineRule="auto"/>
        <w:rPr>
          <w:sz w:val="24"/>
          <w:szCs w:val="24"/>
          <w:lang w:val="es-MX"/>
        </w:rPr>
      </w:pPr>
      <w:r w:rsidRPr="0096337D">
        <w:rPr>
          <w:sz w:val="24"/>
          <w:szCs w:val="24"/>
          <w:lang w:val="es-MX"/>
        </w:rPr>
        <w:t>•</w:t>
      </w:r>
      <w:r w:rsidRPr="0096337D">
        <w:rPr>
          <w:sz w:val="24"/>
          <w:szCs w:val="24"/>
          <w:lang w:val="es-MX"/>
        </w:rPr>
        <w:tab/>
        <w:t xml:space="preserve">En un primer párrafo redactar sobre la importancia del tema en la actualidad </w:t>
      </w:r>
    </w:p>
    <w:p w14:paraId="065B6520" w14:textId="1015AF9A" w:rsidR="00510A57" w:rsidRPr="0096337D" w:rsidRDefault="00510A57" w:rsidP="0096337D">
      <w:pPr>
        <w:pStyle w:val="Textoindependiente"/>
        <w:spacing w:line="480" w:lineRule="auto"/>
        <w:rPr>
          <w:sz w:val="24"/>
          <w:szCs w:val="24"/>
          <w:lang w:val="es-MX"/>
        </w:rPr>
      </w:pPr>
      <w:r w:rsidRPr="53A726BA">
        <w:rPr>
          <w:sz w:val="24"/>
          <w:szCs w:val="24"/>
          <w:lang w:val="es-MX"/>
        </w:rPr>
        <w:t>•</w:t>
      </w:r>
      <w:r w:rsidRPr="00E84506">
        <w:rPr>
          <w:lang w:val="es-EC"/>
        </w:rPr>
        <w:tab/>
      </w:r>
      <w:r w:rsidRPr="53A726BA">
        <w:rPr>
          <w:sz w:val="24"/>
          <w:szCs w:val="24"/>
          <w:lang w:val="es-MX"/>
        </w:rPr>
        <w:t>Redactar en párrafos de mínimo 8 y máximo 15 líneas, los antecedentes de investigación, es decir, qué se ha investigado acerca del tema, qué resultados se han encontrado, las conclusiones a las que se ha llegado. Debe considerar al menos 6 antecedentes como mínimo y 8 como máximo de investigación relacionados con las variables de estudio de su trabajo de investigación. Se recomienda incluir al menos 8 antecedentes académicos en la introducción. En casos justificados, se aceptará un mínimo de 6, siempre que estén correctamente citados y sean relevantes al tema y variables planteadas.</w:t>
      </w:r>
    </w:p>
    <w:p w14:paraId="5D1D35A8" w14:textId="7CC3C123" w:rsidR="00510A57" w:rsidRPr="0096337D" w:rsidRDefault="00510A57" w:rsidP="0096337D">
      <w:pPr>
        <w:pStyle w:val="Textoindependiente"/>
        <w:spacing w:line="480" w:lineRule="auto"/>
        <w:rPr>
          <w:sz w:val="24"/>
          <w:szCs w:val="24"/>
          <w:lang w:val="es-MX"/>
        </w:rPr>
      </w:pPr>
      <w:r w:rsidRPr="0096337D">
        <w:rPr>
          <w:sz w:val="24"/>
          <w:szCs w:val="24"/>
          <w:lang w:val="es-MX"/>
        </w:rPr>
        <w:t>•</w:t>
      </w:r>
      <w:r w:rsidRPr="0096337D">
        <w:rPr>
          <w:sz w:val="24"/>
          <w:szCs w:val="24"/>
          <w:lang w:val="es-MX"/>
        </w:rPr>
        <w:tab/>
        <w:t>En el penúltimo párrafo de la Introducción debe contextualizar el problema o su tema de investigación.</w:t>
      </w:r>
    </w:p>
    <w:p w14:paraId="56C0A75A" w14:textId="475C493F" w:rsidR="00510A57" w:rsidRPr="0096337D" w:rsidRDefault="00510A57" w:rsidP="0096337D">
      <w:pPr>
        <w:pStyle w:val="Textoindependiente"/>
        <w:spacing w:line="480" w:lineRule="auto"/>
        <w:rPr>
          <w:sz w:val="24"/>
          <w:szCs w:val="24"/>
          <w:lang w:val="es-MX"/>
        </w:rPr>
      </w:pPr>
      <w:r w:rsidRPr="0096337D">
        <w:rPr>
          <w:sz w:val="24"/>
          <w:szCs w:val="24"/>
          <w:lang w:val="es-MX"/>
        </w:rPr>
        <w:t>•</w:t>
      </w:r>
      <w:r w:rsidRPr="0096337D">
        <w:rPr>
          <w:sz w:val="24"/>
          <w:szCs w:val="24"/>
          <w:lang w:val="es-MX"/>
        </w:rPr>
        <w:tab/>
        <w:t xml:space="preserve">El último párrafo de la introducción debe redactar el objetivo general o el propósito del estudio.  </w:t>
      </w:r>
    </w:p>
    <w:p w14:paraId="2381F186" w14:textId="37E106A1" w:rsidR="00510A57" w:rsidRPr="0096337D" w:rsidRDefault="00510A57" w:rsidP="0096337D">
      <w:pPr>
        <w:pStyle w:val="Textoindependiente"/>
        <w:spacing w:line="480" w:lineRule="auto"/>
        <w:rPr>
          <w:sz w:val="24"/>
          <w:szCs w:val="24"/>
          <w:lang w:val="es-MX"/>
        </w:rPr>
      </w:pPr>
      <w:r w:rsidRPr="0096337D">
        <w:rPr>
          <w:sz w:val="24"/>
          <w:szCs w:val="24"/>
          <w:lang w:val="es-MX"/>
        </w:rPr>
        <w:t>•</w:t>
      </w:r>
      <w:r w:rsidRPr="0096337D">
        <w:rPr>
          <w:sz w:val="24"/>
          <w:szCs w:val="24"/>
          <w:lang w:val="es-MX"/>
        </w:rPr>
        <w:tab/>
        <w:t>Aplique sangría en la primera línea del primer párrafo.</w:t>
      </w:r>
    </w:p>
    <w:p w14:paraId="151BF93A" w14:textId="443E067D" w:rsidR="008B7517" w:rsidRDefault="00EF6D0E" w:rsidP="00981377">
      <w:pPr>
        <w:pStyle w:val="Ttulo11"/>
        <w:spacing w:line="480" w:lineRule="auto"/>
        <w:rPr>
          <w:b/>
          <w:sz w:val="24"/>
          <w:szCs w:val="24"/>
          <w:lang w:val="es-EC"/>
        </w:rPr>
      </w:pPr>
      <w:r w:rsidRPr="0096337D">
        <w:rPr>
          <w:b/>
          <w:sz w:val="24"/>
          <w:szCs w:val="24"/>
          <w:lang w:val="es-EC"/>
        </w:rPr>
        <w:t>Marco teó</w:t>
      </w:r>
      <w:r w:rsidR="008B7517" w:rsidRPr="0096337D">
        <w:rPr>
          <w:b/>
          <w:sz w:val="24"/>
          <w:szCs w:val="24"/>
          <w:lang w:val="es-EC"/>
        </w:rPr>
        <w:t>rico</w:t>
      </w:r>
      <w:r w:rsidR="00510A57" w:rsidRPr="0096337D">
        <w:rPr>
          <w:b/>
          <w:sz w:val="24"/>
          <w:szCs w:val="24"/>
          <w:lang w:val="es-EC"/>
        </w:rPr>
        <w:t xml:space="preserve"> </w:t>
      </w:r>
    </w:p>
    <w:p w14:paraId="1A8BC74C" w14:textId="533BFCF0" w:rsidR="00981377" w:rsidRPr="00981377" w:rsidRDefault="00981377" w:rsidP="00981377">
      <w:pPr>
        <w:pStyle w:val="Prrafodelista"/>
        <w:numPr>
          <w:ilvl w:val="0"/>
          <w:numId w:val="24"/>
        </w:numPr>
        <w:spacing w:line="480" w:lineRule="auto"/>
        <w:jc w:val="left"/>
        <w:rPr>
          <w:b/>
          <w:sz w:val="24"/>
          <w:lang w:val="es-EC"/>
        </w:rPr>
      </w:pPr>
      <w:r w:rsidRPr="00981377">
        <w:rPr>
          <w:b/>
          <w:sz w:val="24"/>
          <w:lang w:val="es-EC"/>
        </w:rPr>
        <w:t>Variable uno del tema</w:t>
      </w:r>
    </w:p>
    <w:p w14:paraId="3F637647" w14:textId="76BA185A" w:rsidR="00981377" w:rsidRPr="00981377" w:rsidRDefault="00981377" w:rsidP="00981377">
      <w:pPr>
        <w:pStyle w:val="Prrafodelista"/>
        <w:numPr>
          <w:ilvl w:val="1"/>
          <w:numId w:val="24"/>
        </w:numPr>
        <w:spacing w:line="480" w:lineRule="auto"/>
        <w:jc w:val="left"/>
        <w:rPr>
          <w:b/>
          <w:sz w:val="24"/>
          <w:lang w:val="es-EC"/>
        </w:rPr>
      </w:pPr>
      <w:r w:rsidRPr="00981377">
        <w:rPr>
          <w:b/>
          <w:sz w:val="24"/>
          <w:lang w:val="es-EC"/>
        </w:rPr>
        <w:t>Subtema de la variable 1</w:t>
      </w:r>
    </w:p>
    <w:p w14:paraId="68C1AD5C" w14:textId="77777777" w:rsidR="00981377" w:rsidRPr="00981377" w:rsidRDefault="00981377" w:rsidP="00981377">
      <w:pPr>
        <w:ind w:left="360"/>
        <w:jc w:val="left"/>
        <w:rPr>
          <w:sz w:val="24"/>
          <w:lang w:val="es-EC"/>
        </w:rPr>
      </w:pPr>
    </w:p>
    <w:p w14:paraId="64E91645" w14:textId="4B2A2222" w:rsidR="008B7517" w:rsidRPr="0096337D" w:rsidRDefault="008B7517" w:rsidP="0096337D">
      <w:pPr>
        <w:pStyle w:val="Textoindependiente"/>
        <w:numPr>
          <w:ilvl w:val="0"/>
          <w:numId w:val="20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Definición de variables, categorías y términos relacionados con el estudio.</w:t>
      </w:r>
    </w:p>
    <w:p w14:paraId="71FDDDBA" w14:textId="77777777" w:rsidR="00EE43E5" w:rsidRPr="0096337D" w:rsidRDefault="008B7517" w:rsidP="0096337D">
      <w:pPr>
        <w:pStyle w:val="Textoindependiente"/>
        <w:numPr>
          <w:ilvl w:val="0"/>
          <w:numId w:val="20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lastRenderedPageBreak/>
        <w:t>Fundamentación Pedagógica del estudio, propuesta o estrategia didáctica</w:t>
      </w:r>
    </w:p>
    <w:p w14:paraId="7D4AB698" w14:textId="77777777" w:rsidR="00EE43E5" w:rsidRPr="0096337D" w:rsidRDefault="00510A57" w:rsidP="0096337D">
      <w:pPr>
        <w:pStyle w:val="Textoindependiente"/>
        <w:numPr>
          <w:ilvl w:val="0"/>
          <w:numId w:val="20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Fuentes académicas válidas: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Debe utilizar 15 fuentes académicas actuales como mínimo. Estas pueden ser: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Artículos científicos p</w:t>
      </w:r>
      <w:r w:rsidR="00EE43E5" w:rsidRPr="0096337D">
        <w:rPr>
          <w:sz w:val="24"/>
          <w:szCs w:val="24"/>
          <w:lang w:val="es-EC"/>
        </w:rPr>
        <w:t>ublicados en revistas indexadas, l</w:t>
      </w:r>
      <w:r w:rsidRPr="0096337D">
        <w:rPr>
          <w:sz w:val="24"/>
          <w:szCs w:val="24"/>
          <w:lang w:val="es-EC"/>
        </w:rPr>
        <w:t>ibros académicos</w:t>
      </w:r>
      <w:r w:rsidR="00EE43E5" w:rsidRPr="0096337D">
        <w:rPr>
          <w:sz w:val="24"/>
          <w:szCs w:val="24"/>
          <w:lang w:val="es-EC"/>
        </w:rPr>
        <w:t xml:space="preserve"> y textos especializados, t</w:t>
      </w:r>
      <w:r w:rsidRPr="0096337D">
        <w:rPr>
          <w:sz w:val="24"/>
          <w:szCs w:val="24"/>
          <w:lang w:val="es-EC"/>
        </w:rPr>
        <w:t>esis de grado o maestría</w:t>
      </w:r>
      <w:r w:rsidR="00EE43E5" w:rsidRPr="0096337D">
        <w:rPr>
          <w:sz w:val="24"/>
          <w:szCs w:val="24"/>
          <w:lang w:val="es-EC"/>
        </w:rPr>
        <w:t xml:space="preserve"> (de universidades reconocidas), i</w:t>
      </w:r>
      <w:r w:rsidRPr="0096337D">
        <w:rPr>
          <w:sz w:val="24"/>
          <w:szCs w:val="24"/>
          <w:lang w:val="es-EC"/>
        </w:rPr>
        <w:t>nformes de organismos internacionales (como la OMS, UNICEF, UNESCO, etc.).</w:t>
      </w:r>
      <w:r w:rsidR="00EE43E5" w:rsidRPr="0096337D">
        <w:rPr>
          <w:sz w:val="24"/>
          <w:szCs w:val="24"/>
          <w:lang w:val="es-EC"/>
        </w:rPr>
        <w:t xml:space="preserve"> Además, l</w:t>
      </w:r>
      <w:r w:rsidRPr="0096337D">
        <w:rPr>
          <w:sz w:val="24"/>
          <w:szCs w:val="24"/>
          <w:lang w:val="es-EC"/>
        </w:rPr>
        <w:t>as fuentes deben haber sido publicadas en los últimos 5 años (mínimo), para garantizar actualidad y relevancia.</w:t>
      </w:r>
    </w:p>
    <w:p w14:paraId="233E539D" w14:textId="4E5CFDA2" w:rsidR="00510A57" w:rsidRPr="0096337D" w:rsidRDefault="00510A57" w:rsidP="0096337D">
      <w:pPr>
        <w:pStyle w:val="Textoindependiente"/>
        <w:numPr>
          <w:ilvl w:val="0"/>
          <w:numId w:val="20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Organización por variables: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El marco teórico debe estructurarse a partir de las variables del tema delimitado.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Se deben desarrollar mínimo 3 subtemas por variable.</w:t>
      </w:r>
    </w:p>
    <w:p w14:paraId="7674753B" w14:textId="50456F95" w:rsidR="00510A57" w:rsidRPr="0096337D" w:rsidRDefault="00510A57" w:rsidP="0096337D">
      <w:pPr>
        <w:pStyle w:val="Textoindependiente"/>
        <w:spacing w:line="480" w:lineRule="auto"/>
        <w:ind w:firstLine="0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Ejemplo: si tu variable es “ansiedad académica”, puedes trabajar subtemas como factores de riesgo, efectos en el rendimiento y estrategias de afrontamiento.</w:t>
      </w:r>
    </w:p>
    <w:p w14:paraId="7425F5AF" w14:textId="21C5CA3B" w:rsidR="00510A57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Los subtemas deben ser títulos concretos, no redactados como preguntas.</w:t>
      </w:r>
    </w:p>
    <w:p w14:paraId="4C7AC274" w14:textId="745A7884" w:rsidR="00510A57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Extensión del documento:</w:t>
      </w:r>
    </w:p>
    <w:p w14:paraId="60550FC8" w14:textId="5B2B30A3" w:rsidR="00510A57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El marco teórico debe ocupar 6 páginas completas, con redacción fluida y coherente.</w:t>
      </w:r>
    </w:p>
    <w:p w14:paraId="76B593C9" w14:textId="003365A7" w:rsidR="00510A57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Se espera una extensión aproximada de 1 página por subtema, aunque puede variar según el desarrollo y complejidad.</w:t>
      </w:r>
    </w:p>
    <w:p w14:paraId="18F547F7" w14:textId="77777777" w:rsidR="00EE43E5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Redacción académica: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Todo el contenido debe ser de elaboración propia, en terc</w:t>
      </w:r>
      <w:r w:rsidR="00EE43E5" w:rsidRPr="0096337D">
        <w:rPr>
          <w:sz w:val="24"/>
          <w:szCs w:val="24"/>
          <w:lang w:val="es-EC"/>
        </w:rPr>
        <w:t>era persona y con estilo formal, n</w:t>
      </w:r>
      <w:r w:rsidRPr="0096337D">
        <w:rPr>
          <w:sz w:val="24"/>
          <w:szCs w:val="24"/>
          <w:lang w:val="es-EC"/>
        </w:rPr>
        <w:t>o se aceptan textos copiad</w:t>
      </w:r>
      <w:r w:rsidR="00EE43E5" w:rsidRPr="0096337D">
        <w:rPr>
          <w:sz w:val="24"/>
          <w:szCs w:val="24"/>
          <w:lang w:val="es-EC"/>
        </w:rPr>
        <w:t>os o traducidos automáticamente, e</w:t>
      </w:r>
      <w:r w:rsidRPr="0096337D">
        <w:rPr>
          <w:sz w:val="24"/>
          <w:szCs w:val="24"/>
          <w:lang w:val="es-EC"/>
        </w:rPr>
        <w:t>vitar generalizaciones o afirmaciones sin fuente.</w:t>
      </w:r>
    </w:p>
    <w:p w14:paraId="6C57C276" w14:textId="77777777" w:rsidR="00EE43E5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Relación con el tema y los objetivos:</w:t>
      </w:r>
      <w:r w:rsidR="00EE43E5" w:rsidRPr="0096337D">
        <w:rPr>
          <w:sz w:val="24"/>
          <w:szCs w:val="24"/>
          <w:lang w:val="es-EC"/>
        </w:rPr>
        <w:t xml:space="preserve"> T</w:t>
      </w:r>
      <w:r w:rsidRPr="0096337D">
        <w:rPr>
          <w:sz w:val="24"/>
          <w:szCs w:val="24"/>
          <w:lang w:val="es-EC"/>
        </w:rPr>
        <w:t xml:space="preserve">odo lo desarrollado en el marco teórico debe estar directamente vinculado con las variables </w:t>
      </w:r>
      <w:r w:rsidR="00EE43E5" w:rsidRPr="0096337D">
        <w:rPr>
          <w:sz w:val="24"/>
          <w:szCs w:val="24"/>
          <w:lang w:val="es-EC"/>
        </w:rPr>
        <w:t>y objetivo general del artículo, s</w:t>
      </w:r>
      <w:r w:rsidRPr="0096337D">
        <w:rPr>
          <w:sz w:val="24"/>
          <w:szCs w:val="24"/>
          <w:lang w:val="es-EC"/>
        </w:rPr>
        <w:t>i un subtema no guarda relación, debe ser eliminado o reformulado.</w:t>
      </w:r>
    </w:p>
    <w:p w14:paraId="0236353D" w14:textId="77777777" w:rsidR="00EE43E5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lastRenderedPageBreak/>
        <w:t>Definiciones clave y fundamentación: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Incluya en el marco teórico la definición de variables, categorías clave y térmi</w:t>
      </w:r>
      <w:r w:rsidR="00EE43E5" w:rsidRPr="0096337D">
        <w:rPr>
          <w:sz w:val="24"/>
          <w:szCs w:val="24"/>
          <w:lang w:val="es-EC"/>
        </w:rPr>
        <w:t>nos relacionados con su estudio, e</w:t>
      </w:r>
      <w:r w:rsidRPr="0096337D">
        <w:rPr>
          <w:sz w:val="24"/>
          <w:szCs w:val="24"/>
          <w:lang w:val="es-EC"/>
        </w:rPr>
        <w:t>n caso de aplicar una propuesta pedagógica o intervención, se debe incluir una fundamentación teórica o pedagógica que respalde su enfoque (teoría del aprendizaje, modelo didáctico, etc.).</w:t>
      </w:r>
    </w:p>
    <w:p w14:paraId="630EE741" w14:textId="77777777" w:rsidR="00EE43E5" w:rsidRPr="0096337D" w:rsidRDefault="00510A57" w:rsidP="0096337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Normas APA 7 y citación: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Todo el marco teórico debe seguir el formato APA 7, tanto para citas dentro del texto como en la lista final de referencias.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Se debe citar correctamente a todos los autores, usando citas directas cortas y, preferentemente, citas parafraseadas bien integradas.</w:t>
      </w:r>
    </w:p>
    <w:p w14:paraId="272682EE" w14:textId="1AAC8E0E" w:rsidR="00510A57" w:rsidRDefault="00510A57" w:rsidP="00EF3F3D">
      <w:pPr>
        <w:pStyle w:val="Textoindependiente"/>
        <w:numPr>
          <w:ilvl w:val="0"/>
          <w:numId w:val="21"/>
        </w:numPr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Coherencia entre citas y referencias: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Cada fuente citada en el texto debe estar incluida en la lista de referencias.</w:t>
      </w:r>
      <w:r w:rsidR="00EE43E5" w:rsidRPr="0096337D">
        <w:rPr>
          <w:sz w:val="24"/>
          <w:szCs w:val="24"/>
          <w:lang w:val="es-EC"/>
        </w:rPr>
        <w:t xml:space="preserve"> </w:t>
      </w:r>
      <w:r w:rsidRPr="0096337D">
        <w:rPr>
          <w:sz w:val="24"/>
          <w:szCs w:val="24"/>
          <w:lang w:val="es-EC"/>
        </w:rPr>
        <w:t>Y cada fuente en la lista de referencias debe haber sido citada en el texto.</w:t>
      </w:r>
    </w:p>
    <w:p w14:paraId="68D27930" w14:textId="77777777" w:rsidR="00EF3F3D" w:rsidRPr="00EF3F3D" w:rsidRDefault="00EF3F3D" w:rsidP="00EF3F3D">
      <w:pPr>
        <w:pStyle w:val="Textoindependiente"/>
        <w:spacing w:line="480" w:lineRule="auto"/>
        <w:ind w:left="723" w:firstLine="0"/>
        <w:rPr>
          <w:sz w:val="24"/>
          <w:szCs w:val="24"/>
          <w:lang w:val="es-EC"/>
        </w:rPr>
      </w:pPr>
    </w:p>
    <w:p w14:paraId="064ADF86" w14:textId="5C35E55A" w:rsidR="008B7517" w:rsidRPr="00EF3F3D" w:rsidRDefault="008B7517" w:rsidP="00EF3F3D">
      <w:pPr>
        <w:pStyle w:val="Ttulo11"/>
        <w:spacing w:line="480" w:lineRule="auto"/>
        <w:rPr>
          <w:b/>
          <w:sz w:val="24"/>
          <w:szCs w:val="24"/>
        </w:rPr>
      </w:pPr>
      <w:r w:rsidRPr="0096337D">
        <w:rPr>
          <w:b/>
          <w:sz w:val="24"/>
          <w:szCs w:val="24"/>
        </w:rPr>
        <w:t>Metodología</w:t>
      </w:r>
    </w:p>
    <w:p w14:paraId="2DBCD1FD" w14:textId="2256E889" w:rsidR="00B96E9F" w:rsidRPr="0096337D" w:rsidRDefault="008B7517" w:rsidP="59A6DF64">
      <w:pPr>
        <w:spacing w:line="480" w:lineRule="auto"/>
        <w:jc w:val="both"/>
        <w:rPr>
          <w:rStyle w:val="hps"/>
          <w:spacing w:val="-1"/>
          <w:sz w:val="24"/>
          <w:szCs w:val="24"/>
          <w:lang w:val="es-ES"/>
        </w:rPr>
      </w:pPr>
      <w:r w:rsidRPr="59A6DF64">
        <w:rPr>
          <w:rStyle w:val="hps"/>
          <w:spacing w:val="-1"/>
          <w:sz w:val="24"/>
          <w:szCs w:val="24"/>
          <w:lang w:val="es-ES"/>
        </w:rPr>
        <w:t xml:space="preserve"> </w:t>
      </w:r>
      <w:r w:rsidR="00DA645F" w:rsidRPr="59A6DF64">
        <w:rPr>
          <w:rStyle w:val="hps"/>
          <w:spacing w:val="-1"/>
          <w:sz w:val="24"/>
          <w:szCs w:val="24"/>
          <w:lang w:val="es-ES"/>
        </w:rPr>
        <w:t xml:space="preserve">(¿Dónde, ¿cuándo, ¿cómo y con qué materiales se realizó el estudio?) Descritos en forma concisa para facilitar la réplica para otros investigadores, a menos que sean procedimientos nuevos que serán descritos en detalle (metodología utilizada para contrastar las hipótesis). </w:t>
      </w:r>
    </w:p>
    <w:p w14:paraId="7B239659" w14:textId="77777777" w:rsidR="008B7517" w:rsidRPr="0096337D" w:rsidRDefault="008B7517" w:rsidP="0096337D">
      <w:pPr>
        <w:spacing w:line="480" w:lineRule="auto"/>
        <w:jc w:val="both"/>
        <w:rPr>
          <w:sz w:val="24"/>
          <w:szCs w:val="24"/>
          <w:lang w:val="es-ES"/>
        </w:rPr>
      </w:pPr>
    </w:p>
    <w:p w14:paraId="0954F0AA" w14:textId="77777777" w:rsidR="008B7517" w:rsidRPr="0096337D" w:rsidRDefault="008B7517" w:rsidP="0096337D">
      <w:pPr>
        <w:pStyle w:val="Textoindependiente"/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•</w:t>
      </w:r>
      <w:r w:rsidRPr="0096337D">
        <w:rPr>
          <w:sz w:val="24"/>
          <w:szCs w:val="24"/>
          <w:lang w:val="es-EC"/>
        </w:rPr>
        <w:tab/>
        <w:t xml:space="preserve">Redactar sobre el enfoque y el tipo de investigación que se utilizará para realizar la investigación o estudio </w:t>
      </w:r>
    </w:p>
    <w:p w14:paraId="1AA16614" w14:textId="77777777" w:rsidR="008B7517" w:rsidRPr="0096337D" w:rsidRDefault="008B7517" w:rsidP="0096337D">
      <w:pPr>
        <w:pStyle w:val="Textoindependiente"/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•</w:t>
      </w:r>
      <w:r w:rsidRPr="0096337D">
        <w:rPr>
          <w:sz w:val="24"/>
          <w:szCs w:val="24"/>
          <w:lang w:val="es-EC"/>
        </w:rPr>
        <w:tab/>
        <w:t>Redactar sobre la población y la muestra (tipo de muestreo, criterios de selección y/o exclusión de la muestra)</w:t>
      </w:r>
    </w:p>
    <w:p w14:paraId="3CD5C935" w14:textId="77777777" w:rsidR="008B7517" w:rsidRPr="0096337D" w:rsidRDefault="008B7517" w:rsidP="0096337D">
      <w:pPr>
        <w:pStyle w:val="Textoindependiente"/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•</w:t>
      </w:r>
      <w:r w:rsidRPr="0096337D">
        <w:rPr>
          <w:sz w:val="24"/>
          <w:szCs w:val="24"/>
          <w:lang w:val="es-EC"/>
        </w:rPr>
        <w:tab/>
        <w:t xml:space="preserve">Redactar sobre las técnicas e instrumentos que se utilizarán para obtener los datos y la información </w:t>
      </w:r>
    </w:p>
    <w:p w14:paraId="3E37D660" w14:textId="621ABE39" w:rsidR="008B7517" w:rsidRPr="0096337D" w:rsidRDefault="008B7517" w:rsidP="00EF3F3D">
      <w:pPr>
        <w:pStyle w:val="Textoindependiente"/>
        <w:spacing w:line="480" w:lineRule="auto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lastRenderedPageBreak/>
        <w:t>•</w:t>
      </w:r>
      <w:r w:rsidRPr="0096337D">
        <w:rPr>
          <w:sz w:val="24"/>
          <w:szCs w:val="24"/>
          <w:lang w:val="es-EC"/>
        </w:rPr>
        <w:tab/>
        <w:t>Redactar sobre el procedimiento que se seguirá para aplicar los instrumentos y analizar la información que se obtendrá en la investigación.</w:t>
      </w:r>
    </w:p>
    <w:p w14:paraId="36AECB4F" w14:textId="681D48A5" w:rsidR="00ED13D6" w:rsidRPr="0096337D" w:rsidRDefault="00E73E5D" w:rsidP="0096337D">
      <w:pPr>
        <w:pStyle w:val="Ttulo11"/>
        <w:spacing w:line="480" w:lineRule="auto"/>
        <w:rPr>
          <w:b/>
          <w:sz w:val="24"/>
          <w:szCs w:val="24"/>
        </w:rPr>
      </w:pPr>
      <w:r w:rsidRPr="0096337D">
        <w:rPr>
          <w:b/>
          <w:sz w:val="24"/>
          <w:szCs w:val="24"/>
        </w:rPr>
        <w:t>Resultados</w:t>
      </w:r>
    </w:p>
    <w:p w14:paraId="62922EAC" w14:textId="4B5FC179" w:rsidR="00DA645F" w:rsidRPr="0096337D" w:rsidRDefault="00DA645F" w:rsidP="0096337D">
      <w:pPr>
        <w:pStyle w:val="Textoindependiente"/>
        <w:spacing w:line="480" w:lineRule="auto"/>
        <w:rPr>
          <w:rStyle w:val="hps"/>
          <w:sz w:val="24"/>
          <w:szCs w:val="24"/>
          <w:lang w:val="es-ES"/>
        </w:rPr>
      </w:pPr>
      <w:r w:rsidRPr="0096337D">
        <w:rPr>
          <w:rStyle w:val="hps"/>
          <w:sz w:val="24"/>
          <w:szCs w:val="24"/>
          <w:lang w:val="es-ES"/>
        </w:rPr>
        <w:t>(¿Qué significa lo encontrado?) Se analizan los resultados de estudio y comparan con otros estudios realizados en la misma temática (debate de base teórica)</w:t>
      </w:r>
    </w:p>
    <w:p w14:paraId="34896360" w14:textId="77777777" w:rsidR="008B7517" w:rsidRPr="0096337D" w:rsidRDefault="008B7517" w:rsidP="0096337D">
      <w:pPr>
        <w:pStyle w:val="Textoindependiente"/>
        <w:spacing w:line="480" w:lineRule="auto"/>
        <w:rPr>
          <w:rStyle w:val="hps"/>
          <w:sz w:val="24"/>
          <w:szCs w:val="24"/>
          <w:lang w:val="es-ES"/>
        </w:rPr>
      </w:pPr>
      <w:r w:rsidRPr="0096337D">
        <w:rPr>
          <w:rStyle w:val="hps"/>
          <w:sz w:val="24"/>
          <w:szCs w:val="24"/>
          <w:lang w:val="es-ES"/>
        </w:rPr>
        <w:t>•</w:t>
      </w:r>
      <w:r w:rsidRPr="0096337D">
        <w:rPr>
          <w:rStyle w:val="hps"/>
          <w:sz w:val="24"/>
          <w:szCs w:val="24"/>
          <w:lang w:val="es-ES"/>
        </w:rPr>
        <w:tab/>
        <w:t>Describir los resultados que tenga (en caso que ya tenga resultados)</w:t>
      </w:r>
    </w:p>
    <w:p w14:paraId="338E131A" w14:textId="15B627CE" w:rsidR="008B7517" w:rsidRPr="0096337D" w:rsidRDefault="008B7517" w:rsidP="0096337D">
      <w:pPr>
        <w:pStyle w:val="Textoindependiente"/>
        <w:spacing w:line="480" w:lineRule="auto"/>
        <w:rPr>
          <w:rStyle w:val="hps"/>
          <w:sz w:val="24"/>
          <w:szCs w:val="24"/>
          <w:lang w:val="es-ES"/>
        </w:rPr>
      </w:pPr>
      <w:r w:rsidRPr="0096337D">
        <w:rPr>
          <w:rStyle w:val="hps"/>
          <w:sz w:val="24"/>
          <w:szCs w:val="24"/>
          <w:lang w:val="es-ES"/>
        </w:rPr>
        <w:t>•</w:t>
      </w:r>
      <w:r w:rsidRPr="0096337D">
        <w:rPr>
          <w:rStyle w:val="hps"/>
          <w:sz w:val="24"/>
          <w:szCs w:val="24"/>
          <w:lang w:val="es-ES"/>
        </w:rPr>
        <w:tab/>
        <w:t>Describir los resultados esperados</w:t>
      </w:r>
    </w:p>
    <w:p w14:paraId="5A241737" w14:textId="77777777" w:rsidR="00DA645F" w:rsidRPr="0096337D" w:rsidRDefault="00DA645F" w:rsidP="0096337D">
      <w:pPr>
        <w:spacing w:line="480" w:lineRule="auto"/>
        <w:rPr>
          <w:sz w:val="24"/>
          <w:szCs w:val="24"/>
          <w:lang w:val="es-EC"/>
        </w:rPr>
      </w:pPr>
    </w:p>
    <w:p w14:paraId="1B1A07E3" w14:textId="45582BB9" w:rsidR="00E32995" w:rsidRPr="0096337D" w:rsidRDefault="00E32995" w:rsidP="0096337D">
      <w:pPr>
        <w:pStyle w:val="Ttulo21"/>
        <w:spacing w:line="480" w:lineRule="auto"/>
        <w:rPr>
          <w:sz w:val="24"/>
          <w:szCs w:val="24"/>
        </w:rPr>
      </w:pPr>
      <w:r w:rsidRPr="0096337D">
        <w:rPr>
          <w:rStyle w:val="hps"/>
          <w:sz w:val="24"/>
          <w:szCs w:val="24"/>
          <w:lang w:val="es-ES"/>
        </w:rPr>
        <w:t>Figuras y Tablas</w:t>
      </w:r>
      <w:r w:rsidRPr="0096337D">
        <w:rPr>
          <w:sz w:val="24"/>
          <w:szCs w:val="24"/>
          <w:lang w:val="es-ES"/>
        </w:rPr>
        <w:t xml:space="preserve"> </w:t>
      </w:r>
    </w:p>
    <w:p w14:paraId="50AD3E38" w14:textId="77777777" w:rsidR="00E32995" w:rsidRPr="0096337D" w:rsidRDefault="00E32995" w:rsidP="0096337D">
      <w:pPr>
        <w:pStyle w:val="Ttulo31"/>
        <w:spacing w:line="480" w:lineRule="auto"/>
        <w:rPr>
          <w:i w:val="0"/>
          <w:iCs w:val="0"/>
          <w:noProof w:val="0"/>
          <w:spacing w:val="-1"/>
          <w:sz w:val="24"/>
          <w:szCs w:val="24"/>
          <w:lang w:val="es-ES_tradnl"/>
        </w:rPr>
      </w:pPr>
      <w:r w:rsidRPr="0096337D">
        <w:rPr>
          <w:rStyle w:val="hps"/>
          <w:sz w:val="24"/>
          <w:szCs w:val="24"/>
          <w:lang w:val="es-ES_tradnl"/>
        </w:rPr>
        <w:t>Posicionamiento</w:t>
      </w:r>
      <w:r w:rsidRPr="0096337D">
        <w:rPr>
          <w:sz w:val="24"/>
          <w:szCs w:val="24"/>
          <w:lang w:val="es-ES_tradnl"/>
        </w:rPr>
        <w:t xml:space="preserve"> </w:t>
      </w:r>
      <w:r w:rsidR="0091492D" w:rsidRPr="0096337D">
        <w:rPr>
          <w:sz w:val="24"/>
          <w:szCs w:val="24"/>
          <w:lang w:val="es-ES_tradnl"/>
        </w:rPr>
        <w:t xml:space="preserve">de Figuras </w:t>
      </w:r>
      <w:r w:rsidRPr="0096337D">
        <w:rPr>
          <w:sz w:val="24"/>
          <w:szCs w:val="24"/>
          <w:lang w:val="es-ES_tradnl"/>
        </w:rPr>
        <w:t>y</w:t>
      </w:r>
      <w:r w:rsidR="00ED13D6" w:rsidRPr="0096337D">
        <w:rPr>
          <w:sz w:val="24"/>
          <w:szCs w:val="24"/>
          <w:lang w:val="es-ES_tradnl"/>
        </w:rPr>
        <w:t xml:space="preserve"> </w:t>
      </w:r>
      <w:r w:rsidRPr="0096337D">
        <w:rPr>
          <w:sz w:val="24"/>
          <w:szCs w:val="24"/>
          <w:lang w:val="es-ES_tradnl"/>
        </w:rPr>
        <w:t>Tablas</w:t>
      </w:r>
      <w:r w:rsidR="00ED13D6" w:rsidRPr="0096337D">
        <w:rPr>
          <w:sz w:val="24"/>
          <w:szCs w:val="24"/>
          <w:lang w:val="es-ES_tradnl"/>
        </w:rPr>
        <w:t xml:space="preserve">: </w:t>
      </w:r>
      <w:r w:rsidRPr="0096337D">
        <w:rPr>
          <w:i w:val="0"/>
          <w:iCs w:val="0"/>
          <w:noProof w:val="0"/>
          <w:spacing w:val="-1"/>
          <w:sz w:val="24"/>
          <w:szCs w:val="24"/>
          <w:lang w:val="es-ES_tradnl"/>
        </w:rPr>
        <w:t>Lugar pies de figura por debajo de las figuras y los títulos de las tablas sobre las tablas. Inserte figuras y tablas después de que se citan en el texto. Use la abreviación "Fig. 1 " para se refieren a las figuras, incluso al principio de una frase.</w:t>
      </w:r>
    </w:p>
    <w:p w14:paraId="2138D15F" w14:textId="77777777" w:rsidR="00752B57" w:rsidRPr="0096337D" w:rsidRDefault="00752B57" w:rsidP="0096337D">
      <w:pPr>
        <w:spacing w:line="480" w:lineRule="auto"/>
        <w:rPr>
          <w:sz w:val="24"/>
          <w:szCs w:val="24"/>
          <w:lang w:val="es-ES_tradnl"/>
        </w:rPr>
      </w:pPr>
    </w:p>
    <w:p w14:paraId="1BC4F9FD" w14:textId="5FB5DE84" w:rsidR="0091492D" w:rsidRPr="0096337D" w:rsidRDefault="00A23BB4" w:rsidP="0096337D">
      <w:pPr>
        <w:spacing w:line="480" w:lineRule="auto"/>
        <w:rPr>
          <w:sz w:val="24"/>
          <w:szCs w:val="24"/>
          <w:lang w:val="pt-PT"/>
        </w:rPr>
      </w:pPr>
      <w:r w:rsidRPr="0096337D">
        <w:rPr>
          <w:noProof/>
          <w:sz w:val="24"/>
          <w:szCs w:val="24"/>
        </w:rPr>
        <w:drawing>
          <wp:inline distT="0" distB="0" distL="0" distR="0" wp14:anchorId="5F266649" wp14:editId="5F2EF3C8">
            <wp:extent cx="3689350" cy="1921252"/>
            <wp:effectExtent l="0" t="0" r="6350" b="3175"/>
            <wp:docPr id="4" name="Imagen 4" descr="Gráfico, Gráfico de barr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, Gráfico de barr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405" cy="1926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71588" w14:textId="77777777" w:rsidR="00752B57" w:rsidRPr="0096337D" w:rsidRDefault="00E32995" w:rsidP="0096337D">
      <w:pPr>
        <w:pStyle w:val="figurecaption"/>
        <w:spacing w:line="480" w:lineRule="auto"/>
        <w:rPr>
          <w:sz w:val="24"/>
          <w:szCs w:val="24"/>
          <w:lang w:val="es-ES"/>
        </w:rPr>
      </w:pPr>
      <w:r w:rsidRPr="0096337D">
        <w:rPr>
          <w:rStyle w:val="hps"/>
          <w:sz w:val="24"/>
          <w:szCs w:val="24"/>
          <w:lang w:val="es-ES"/>
        </w:rPr>
        <w:t>Ejemplo de un</w:t>
      </w:r>
      <w:r w:rsidRPr="0096337D">
        <w:rPr>
          <w:rStyle w:val="shorttext"/>
          <w:sz w:val="24"/>
          <w:szCs w:val="24"/>
          <w:lang w:val="es-ES"/>
        </w:rPr>
        <w:t xml:space="preserve"> </w:t>
      </w:r>
      <w:r w:rsidRPr="0096337D">
        <w:rPr>
          <w:rStyle w:val="hps"/>
          <w:sz w:val="24"/>
          <w:szCs w:val="24"/>
          <w:lang w:val="es-ES"/>
        </w:rPr>
        <w:t>pie de figura</w:t>
      </w:r>
      <w:r w:rsidRPr="0096337D">
        <w:rPr>
          <w:sz w:val="24"/>
          <w:szCs w:val="24"/>
          <w:lang w:val="es-ES"/>
        </w:rPr>
        <w:t xml:space="preserve"> (figure caption</w:t>
      </w:r>
      <w:r w:rsidR="0091492D" w:rsidRPr="0096337D">
        <w:rPr>
          <w:sz w:val="24"/>
          <w:szCs w:val="24"/>
          <w:lang w:val="es-ES"/>
        </w:rPr>
        <w:t>)</w:t>
      </w:r>
    </w:p>
    <w:p w14:paraId="00C1EC36" w14:textId="7F702BF6" w:rsidR="00752B57" w:rsidRPr="0096337D" w:rsidRDefault="00752B57" w:rsidP="0096337D">
      <w:pPr>
        <w:pStyle w:val="figurecaption"/>
        <w:numPr>
          <w:ilvl w:val="0"/>
          <w:numId w:val="0"/>
        </w:numPr>
        <w:spacing w:line="480" w:lineRule="auto"/>
        <w:jc w:val="both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S_tradnl"/>
        </w:rPr>
        <w:t>Le</w:t>
      </w:r>
      <w:r w:rsidR="0018653D" w:rsidRPr="0096337D">
        <w:rPr>
          <w:sz w:val="24"/>
          <w:szCs w:val="24"/>
          <w:lang w:val="es-ES_tradnl"/>
        </w:rPr>
        <w:t>y</w:t>
      </w:r>
      <w:r w:rsidRPr="0096337D">
        <w:rPr>
          <w:sz w:val="24"/>
          <w:szCs w:val="24"/>
          <w:lang w:val="es-ES_tradnl"/>
        </w:rPr>
        <w:t xml:space="preserve">endas de Figuras: </w:t>
      </w:r>
      <w:r w:rsidR="00E32995" w:rsidRPr="0096337D">
        <w:rPr>
          <w:sz w:val="24"/>
          <w:szCs w:val="24"/>
          <w:lang w:val="es-ES"/>
        </w:rPr>
        <w:t xml:space="preserve">Use </w:t>
      </w:r>
      <w:r w:rsidR="00E32995" w:rsidRPr="0096337D">
        <w:rPr>
          <w:rStyle w:val="hps"/>
          <w:sz w:val="24"/>
          <w:szCs w:val="24"/>
          <w:lang w:val="es-ES"/>
        </w:rPr>
        <w:t>8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puntos Times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New Roman.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Utilice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palabras en lugar de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símbolos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o abreviaturas</w:t>
      </w:r>
      <w:r w:rsidR="00E32995" w:rsidRPr="0096337D">
        <w:rPr>
          <w:sz w:val="24"/>
          <w:szCs w:val="24"/>
          <w:lang w:val="es-ES"/>
        </w:rPr>
        <w:t xml:space="preserve">. </w:t>
      </w:r>
      <w:r w:rsidR="00E32995" w:rsidRPr="0096337D">
        <w:rPr>
          <w:rStyle w:val="hps"/>
          <w:sz w:val="24"/>
          <w:szCs w:val="24"/>
          <w:lang w:val="es-ES"/>
        </w:rPr>
        <w:t>Buscar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figuras legibles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incluso si no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se imprimen en color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(</w:t>
      </w:r>
      <w:r w:rsidR="00E32995" w:rsidRPr="0096337D">
        <w:rPr>
          <w:sz w:val="24"/>
          <w:szCs w:val="24"/>
          <w:lang w:val="es-ES"/>
        </w:rPr>
        <w:t xml:space="preserve">por ejemplo, </w:t>
      </w:r>
      <w:r w:rsidR="00E32995" w:rsidRPr="0096337D">
        <w:rPr>
          <w:rStyle w:val="hps"/>
          <w:sz w:val="24"/>
          <w:szCs w:val="24"/>
          <w:lang w:val="es-ES"/>
        </w:rPr>
        <w:t xml:space="preserve">el </w:t>
      </w:r>
      <w:r w:rsidR="00E32995" w:rsidRPr="0096337D">
        <w:rPr>
          <w:rStyle w:val="hps"/>
          <w:sz w:val="24"/>
          <w:szCs w:val="24"/>
          <w:lang w:val="es-ES"/>
        </w:rPr>
        <w:lastRenderedPageBreak/>
        <w:t>uso de diferentes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texturas y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tipos de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línea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en lugar de</w:t>
      </w:r>
      <w:r w:rsidR="00E32995" w:rsidRPr="0096337D">
        <w:rPr>
          <w:sz w:val="24"/>
          <w:szCs w:val="24"/>
          <w:lang w:val="es-ES"/>
        </w:rPr>
        <w:t xml:space="preserve"> </w:t>
      </w:r>
      <w:r w:rsidR="00E32995" w:rsidRPr="0096337D">
        <w:rPr>
          <w:rStyle w:val="hps"/>
          <w:sz w:val="24"/>
          <w:szCs w:val="24"/>
          <w:lang w:val="es-ES"/>
        </w:rPr>
        <w:t>los colores</w:t>
      </w:r>
      <w:r w:rsidR="00E32995" w:rsidRPr="0096337D">
        <w:rPr>
          <w:sz w:val="24"/>
          <w:szCs w:val="24"/>
          <w:lang w:val="es-ES"/>
        </w:rPr>
        <w:t xml:space="preserve">). </w:t>
      </w:r>
      <w:r w:rsidR="008F6BA4" w:rsidRPr="0096337D">
        <w:rPr>
          <w:sz w:val="24"/>
          <w:szCs w:val="24"/>
          <w:lang w:val="es-EC"/>
        </w:rPr>
        <w:t>Las figuras deben estar en formato jpg o tiff con una resolución mínima de 300 dpi</w:t>
      </w:r>
    </w:p>
    <w:p w14:paraId="2A8F7304" w14:textId="77777777" w:rsidR="00E32995" w:rsidRPr="0096337D" w:rsidRDefault="00E32995" w:rsidP="0096337D">
      <w:pPr>
        <w:pStyle w:val="tablehead"/>
        <w:spacing w:line="480" w:lineRule="auto"/>
        <w:rPr>
          <w:sz w:val="24"/>
          <w:szCs w:val="24"/>
          <w:lang w:val="es-ES_tradnl"/>
        </w:rPr>
      </w:pPr>
      <w:r w:rsidRPr="0096337D">
        <w:rPr>
          <w:sz w:val="24"/>
          <w:szCs w:val="24"/>
          <w:lang w:val="es-ES_tradnl"/>
        </w:rPr>
        <w:t xml:space="preserve">Título </w:t>
      </w:r>
      <w:r w:rsidRPr="0096337D">
        <w:rPr>
          <w:rStyle w:val="hps"/>
          <w:sz w:val="24"/>
          <w:szCs w:val="24"/>
          <w:lang w:val="es-ES"/>
        </w:rPr>
        <w:t>Ejemplo de una Tabla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5"/>
        <w:gridCol w:w="2933"/>
        <w:gridCol w:w="1343"/>
        <w:gridCol w:w="1330"/>
      </w:tblGrid>
      <w:tr w:rsidR="00ED13D6" w:rsidRPr="0096337D" w14:paraId="5322E4EA" w14:textId="77777777" w:rsidTr="00A23BB4">
        <w:trPr>
          <w:cantSplit/>
          <w:trHeight w:val="228"/>
          <w:tblHeader/>
          <w:jc w:val="center"/>
        </w:trPr>
        <w:tc>
          <w:tcPr>
            <w:tcW w:w="975" w:type="dxa"/>
            <w:vMerge w:val="restart"/>
            <w:vAlign w:val="center"/>
          </w:tcPr>
          <w:p w14:paraId="5C3C180D" w14:textId="77777777" w:rsidR="00ED13D6" w:rsidRPr="0096337D" w:rsidRDefault="00E32995" w:rsidP="0096337D">
            <w:pPr>
              <w:pStyle w:val="tablecolhead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Tabla</w:t>
            </w:r>
          </w:p>
        </w:tc>
        <w:tc>
          <w:tcPr>
            <w:tcW w:w="5606" w:type="dxa"/>
            <w:gridSpan w:val="3"/>
            <w:vAlign w:val="center"/>
          </w:tcPr>
          <w:p w14:paraId="08738786" w14:textId="77777777" w:rsidR="00ED13D6" w:rsidRPr="0096337D" w:rsidRDefault="00E32995" w:rsidP="0096337D">
            <w:pPr>
              <w:pStyle w:val="tablecolhead"/>
              <w:spacing w:line="480" w:lineRule="auto"/>
              <w:rPr>
                <w:sz w:val="24"/>
                <w:szCs w:val="24"/>
                <w:lang w:val="pt-PT"/>
              </w:rPr>
            </w:pPr>
            <w:r w:rsidRPr="0096337D">
              <w:rPr>
                <w:sz w:val="24"/>
                <w:szCs w:val="24"/>
                <w:lang w:val="pt-PT"/>
              </w:rPr>
              <w:t>Tabla</w:t>
            </w:r>
          </w:p>
        </w:tc>
      </w:tr>
      <w:tr w:rsidR="00ED13D6" w:rsidRPr="0096337D" w14:paraId="781395A4" w14:textId="77777777" w:rsidTr="00A23BB4">
        <w:trPr>
          <w:cantSplit/>
          <w:trHeight w:val="228"/>
          <w:tblHeader/>
          <w:jc w:val="center"/>
        </w:trPr>
        <w:tc>
          <w:tcPr>
            <w:tcW w:w="975" w:type="dxa"/>
            <w:vMerge/>
          </w:tcPr>
          <w:p w14:paraId="7CB4B88D" w14:textId="77777777" w:rsidR="00ED13D6" w:rsidRPr="0096337D" w:rsidRDefault="00ED13D6" w:rsidP="0096337D">
            <w:pPr>
              <w:spacing w:line="480" w:lineRule="auto"/>
              <w:rPr>
                <w:sz w:val="24"/>
                <w:szCs w:val="24"/>
                <w:lang w:val="pt-PT"/>
              </w:rPr>
            </w:pPr>
          </w:p>
        </w:tc>
        <w:tc>
          <w:tcPr>
            <w:tcW w:w="2933" w:type="dxa"/>
            <w:vAlign w:val="center"/>
          </w:tcPr>
          <w:p w14:paraId="3C18E75E" w14:textId="77777777" w:rsidR="00ED13D6" w:rsidRPr="0096337D" w:rsidRDefault="00E06B3D" w:rsidP="0096337D">
            <w:pPr>
              <w:pStyle w:val="tablecolsubhead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Colu</w:t>
            </w:r>
            <w:r w:rsidR="00E32995" w:rsidRPr="0096337D">
              <w:rPr>
                <w:sz w:val="24"/>
                <w:szCs w:val="24"/>
              </w:rPr>
              <w:t>m</w:t>
            </w:r>
            <w:r w:rsidRPr="0096337D">
              <w:rPr>
                <w:sz w:val="24"/>
                <w:szCs w:val="24"/>
              </w:rPr>
              <w:t>na 1</w:t>
            </w:r>
          </w:p>
        </w:tc>
        <w:tc>
          <w:tcPr>
            <w:tcW w:w="1343" w:type="dxa"/>
            <w:vAlign w:val="center"/>
          </w:tcPr>
          <w:p w14:paraId="2270DB97" w14:textId="77777777" w:rsidR="00ED13D6" w:rsidRPr="0096337D" w:rsidRDefault="00E06B3D" w:rsidP="0096337D">
            <w:pPr>
              <w:pStyle w:val="tablecolsubhead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Colu</w:t>
            </w:r>
            <w:r w:rsidR="00E32995" w:rsidRPr="0096337D">
              <w:rPr>
                <w:sz w:val="24"/>
                <w:szCs w:val="24"/>
              </w:rPr>
              <w:t>m</w:t>
            </w:r>
            <w:r w:rsidRPr="0096337D">
              <w:rPr>
                <w:sz w:val="24"/>
                <w:szCs w:val="24"/>
              </w:rPr>
              <w:t>na 2</w:t>
            </w:r>
          </w:p>
        </w:tc>
        <w:tc>
          <w:tcPr>
            <w:tcW w:w="1329" w:type="dxa"/>
            <w:vAlign w:val="center"/>
          </w:tcPr>
          <w:p w14:paraId="5EA4EC8C" w14:textId="77777777" w:rsidR="00ED13D6" w:rsidRPr="0096337D" w:rsidRDefault="00E06B3D" w:rsidP="0096337D">
            <w:pPr>
              <w:pStyle w:val="tablecolsubhead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Colu</w:t>
            </w:r>
            <w:r w:rsidR="00E32995" w:rsidRPr="0096337D">
              <w:rPr>
                <w:sz w:val="24"/>
                <w:szCs w:val="24"/>
              </w:rPr>
              <w:t>m</w:t>
            </w:r>
            <w:r w:rsidRPr="0096337D">
              <w:rPr>
                <w:sz w:val="24"/>
                <w:szCs w:val="24"/>
              </w:rPr>
              <w:t>na 3</w:t>
            </w:r>
          </w:p>
        </w:tc>
      </w:tr>
      <w:tr w:rsidR="00ED13D6" w:rsidRPr="0096337D" w14:paraId="5CC95E5C" w14:textId="77777777" w:rsidTr="00A23BB4">
        <w:trPr>
          <w:trHeight w:val="305"/>
          <w:jc w:val="center"/>
        </w:trPr>
        <w:tc>
          <w:tcPr>
            <w:tcW w:w="975" w:type="dxa"/>
            <w:vAlign w:val="center"/>
          </w:tcPr>
          <w:p w14:paraId="2260AC2A" w14:textId="77777777" w:rsidR="00ED13D6" w:rsidRPr="0096337D" w:rsidRDefault="00E32995" w:rsidP="0096337D">
            <w:pPr>
              <w:pStyle w:val="tablecopy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Línea</w:t>
            </w:r>
            <w:r w:rsidR="00E06B3D" w:rsidRPr="0096337D">
              <w:rPr>
                <w:sz w:val="24"/>
                <w:szCs w:val="24"/>
              </w:rPr>
              <w:t xml:space="preserve"> 1</w:t>
            </w:r>
          </w:p>
        </w:tc>
        <w:tc>
          <w:tcPr>
            <w:tcW w:w="2933" w:type="dxa"/>
            <w:vAlign w:val="center"/>
          </w:tcPr>
          <w:p w14:paraId="71B99D33" w14:textId="77777777" w:rsidR="00ED13D6" w:rsidRPr="0096337D" w:rsidRDefault="00E32995" w:rsidP="0096337D">
            <w:pPr>
              <w:pStyle w:val="tablecopy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>Contenido</w:t>
            </w:r>
          </w:p>
        </w:tc>
        <w:tc>
          <w:tcPr>
            <w:tcW w:w="1343" w:type="dxa"/>
            <w:vAlign w:val="center"/>
          </w:tcPr>
          <w:p w14:paraId="78D0947A" w14:textId="77777777" w:rsidR="00ED13D6" w:rsidRPr="0096337D" w:rsidRDefault="00ED13D6" w:rsidP="0096337D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74DCFC56" w14:textId="77777777" w:rsidR="00ED13D6" w:rsidRPr="0096337D" w:rsidRDefault="00ED13D6" w:rsidP="0096337D">
            <w:pPr>
              <w:spacing w:line="480" w:lineRule="auto"/>
              <w:rPr>
                <w:sz w:val="24"/>
                <w:szCs w:val="24"/>
              </w:rPr>
            </w:pPr>
          </w:p>
        </w:tc>
      </w:tr>
      <w:tr w:rsidR="00824726" w:rsidRPr="0096337D" w14:paraId="6EB91A3E" w14:textId="77777777" w:rsidTr="00A23BB4">
        <w:trPr>
          <w:trHeight w:val="305"/>
          <w:jc w:val="center"/>
        </w:trPr>
        <w:tc>
          <w:tcPr>
            <w:tcW w:w="975" w:type="dxa"/>
            <w:vAlign w:val="center"/>
          </w:tcPr>
          <w:p w14:paraId="3435D7A6" w14:textId="77777777" w:rsidR="00824726" w:rsidRPr="0096337D" w:rsidRDefault="00E32995" w:rsidP="0096337D">
            <w:pPr>
              <w:pStyle w:val="tablecopy"/>
              <w:spacing w:line="480" w:lineRule="auto"/>
              <w:rPr>
                <w:sz w:val="24"/>
                <w:szCs w:val="24"/>
              </w:rPr>
            </w:pPr>
            <w:r w:rsidRPr="0096337D">
              <w:rPr>
                <w:sz w:val="24"/>
                <w:szCs w:val="24"/>
              </w:rPr>
              <w:t xml:space="preserve">Línea </w:t>
            </w:r>
            <w:r w:rsidR="00E06B3D" w:rsidRPr="0096337D">
              <w:rPr>
                <w:sz w:val="24"/>
                <w:szCs w:val="24"/>
              </w:rPr>
              <w:t>2</w:t>
            </w:r>
          </w:p>
        </w:tc>
        <w:tc>
          <w:tcPr>
            <w:tcW w:w="2933" w:type="dxa"/>
            <w:vAlign w:val="center"/>
          </w:tcPr>
          <w:p w14:paraId="109EC82F" w14:textId="77777777" w:rsidR="00824726" w:rsidRPr="0096337D" w:rsidRDefault="00824726" w:rsidP="0096337D">
            <w:pPr>
              <w:pStyle w:val="tablecopy"/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1343" w:type="dxa"/>
            <w:vAlign w:val="center"/>
          </w:tcPr>
          <w:p w14:paraId="3672747D" w14:textId="77777777" w:rsidR="00824726" w:rsidRPr="0096337D" w:rsidRDefault="00824726" w:rsidP="0096337D">
            <w:pPr>
              <w:spacing w:line="480" w:lineRule="auto"/>
              <w:rPr>
                <w:sz w:val="24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5FEBA8D7" w14:textId="77777777" w:rsidR="00824726" w:rsidRPr="0096337D" w:rsidRDefault="00824726" w:rsidP="0096337D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4E30AA11" w14:textId="77777777" w:rsidR="00752B57" w:rsidRPr="0096337D" w:rsidRDefault="00752B57" w:rsidP="0096337D">
      <w:pPr>
        <w:pStyle w:val="figurecaption"/>
        <w:numPr>
          <w:ilvl w:val="0"/>
          <w:numId w:val="0"/>
        </w:numPr>
        <w:spacing w:before="0" w:after="120" w:line="480" w:lineRule="auto"/>
        <w:rPr>
          <w:sz w:val="24"/>
          <w:szCs w:val="24"/>
        </w:rPr>
      </w:pPr>
    </w:p>
    <w:p w14:paraId="2B179414" w14:textId="42988760" w:rsidR="00EF3F3D" w:rsidRPr="0096337D" w:rsidRDefault="00A23BB4" w:rsidP="0096337D">
      <w:pPr>
        <w:pStyle w:val="figurecaption"/>
        <w:numPr>
          <w:ilvl w:val="0"/>
          <w:numId w:val="0"/>
        </w:numPr>
        <w:spacing w:line="480" w:lineRule="auto"/>
        <w:jc w:val="both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 xml:space="preserve">En el caso de fotografías estas deben ser presentadas a color. </w:t>
      </w:r>
    </w:p>
    <w:p w14:paraId="5D330C86" w14:textId="77777777" w:rsidR="00E61FC0" w:rsidRPr="0096337D" w:rsidRDefault="00715C00" w:rsidP="0096337D">
      <w:pPr>
        <w:pStyle w:val="Ttulo11"/>
        <w:spacing w:line="480" w:lineRule="auto"/>
        <w:rPr>
          <w:b/>
          <w:sz w:val="24"/>
          <w:szCs w:val="24"/>
        </w:rPr>
      </w:pPr>
      <w:r w:rsidRPr="0096337D">
        <w:rPr>
          <w:rStyle w:val="hps"/>
          <w:b/>
          <w:sz w:val="24"/>
          <w:szCs w:val="24"/>
          <w:lang w:val="es-ES"/>
        </w:rPr>
        <w:t>Conclusiones</w:t>
      </w:r>
    </w:p>
    <w:p w14:paraId="5D2F08D5" w14:textId="693348B0" w:rsidR="00A23BB4" w:rsidRPr="0096337D" w:rsidRDefault="00DA645F" w:rsidP="0096337D">
      <w:pPr>
        <w:pStyle w:val="Ttulo51"/>
        <w:spacing w:line="480" w:lineRule="auto"/>
        <w:jc w:val="both"/>
        <w:rPr>
          <w:smallCaps w:val="0"/>
          <w:sz w:val="24"/>
          <w:szCs w:val="24"/>
          <w:lang w:val="es-ES_tradnl"/>
        </w:rPr>
      </w:pPr>
      <w:r w:rsidRPr="0096337D">
        <w:rPr>
          <w:smallCaps w:val="0"/>
          <w:sz w:val="24"/>
          <w:szCs w:val="24"/>
          <w:lang w:val="es-ES_tradnl"/>
        </w:rPr>
        <w:t>(¿Cuál es la posición del investigador con relación al tema investigado?) Es el resumen de la discusión; presenta la contribución del autor. Da respuesta a los objetivos, hipótesis y problema</w:t>
      </w:r>
      <w:r w:rsidR="00E73E5D" w:rsidRPr="0096337D">
        <w:rPr>
          <w:smallCaps w:val="0"/>
          <w:sz w:val="24"/>
          <w:szCs w:val="24"/>
          <w:lang w:val="es-ES_tradnl"/>
        </w:rPr>
        <w:t xml:space="preserve"> </w:t>
      </w:r>
      <w:r w:rsidRPr="0096337D">
        <w:rPr>
          <w:smallCaps w:val="0"/>
          <w:sz w:val="24"/>
          <w:szCs w:val="24"/>
          <w:lang w:val="es-ES_tradnl"/>
        </w:rPr>
        <w:t>presentados en orden de importancia.</w:t>
      </w:r>
    </w:p>
    <w:p w14:paraId="69175D1E" w14:textId="1106A7DC" w:rsidR="00ED13D6" w:rsidRPr="0096337D" w:rsidRDefault="00C77151" w:rsidP="0096337D">
      <w:pPr>
        <w:pStyle w:val="Ttulo51"/>
        <w:spacing w:line="480" w:lineRule="auto"/>
        <w:rPr>
          <w:b/>
          <w:sz w:val="24"/>
          <w:szCs w:val="24"/>
          <w:lang w:val="es-ES_tradnl"/>
        </w:rPr>
      </w:pPr>
      <w:r w:rsidRPr="0096337D">
        <w:rPr>
          <w:b/>
          <w:sz w:val="24"/>
          <w:szCs w:val="24"/>
          <w:lang w:val="es-ES_tradnl"/>
        </w:rPr>
        <w:t>Refer</w:t>
      </w:r>
      <w:r w:rsidR="006C0192" w:rsidRPr="0096337D">
        <w:rPr>
          <w:b/>
          <w:sz w:val="24"/>
          <w:szCs w:val="24"/>
          <w:lang w:val="es-ES_tradnl"/>
        </w:rPr>
        <w:t>e</w:t>
      </w:r>
      <w:r w:rsidRPr="0096337D">
        <w:rPr>
          <w:b/>
          <w:sz w:val="24"/>
          <w:szCs w:val="24"/>
          <w:lang w:val="es-ES_tradnl"/>
        </w:rPr>
        <w:t>ncias Bibliográfica</w:t>
      </w:r>
      <w:r w:rsidR="00083CA3" w:rsidRPr="0096337D">
        <w:rPr>
          <w:b/>
          <w:sz w:val="24"/>
          <w:szCs w:val="24"/>
          <w:lang w:val="es-ES_tradnl"/>
        </w:rPr>
        <w:t>s</w:t>
      </w:r>
    </w:p>
    <w:p w14:paraId="1351A3DF" w14:textId="6CD7209D" w:rsidR="00A23BB4" w:rsidRPr="0096337D" w:rsidRDefault="00A23BB4" w:rsidP="0096337D">
      <w:pPr>
        <w:spacing w:line="480" w:lineRule="auto"/>
        <w:jc w:val="both"/>
        <w:rPr>
          <w:sz w:val="24"/>
          <w:szCs w:val="24"/>
          <w:lang w:val="es-ES_tradnl"/>
        </w:rPr>
      </w:pPr>
    </w:p>
    <w:p w14:paraId="140B13D6" w14:textId="040F3A8A" w:rsidR="00A23BB4" w:rsidRPr="0096337D" w:rsidRDefault="00A23BB4" w:rsidP="0096337D">
      <w:pPr>
        <w:spacing w:line="480" w:lineRule="auto"/>
        <w:jc w:val="both"/>
        <w:rPr>
          <w:sz w:val="24"/>
          <w:szCs w:val="24"/>
          <w:lang w:val="es-ES"/>
        </w:rPr>
      </w:pPr>
      <w:r w:rsidRPr="0096337D">
        <w:rPr>
          <w:sz w:val="24"/>
          <w:szCs w:val="24"/>
          <w:lang w:val="es-EC"/>
        </w:rPr>
        <w:t>Utilizar el estilo APA 7ma e</w:t>
      </w:r>
      <w:r w:rsidR="00E73E5D" w:rsidRPr="0096337D">
        <w:rPr>
          <w:sz w:val="24"/>
          <w:szCs w:val="24"/>
          <w:lang w:val="es-EC"/>
        </w:rPr>
        <w:t>dición. Las referencias bibliográficas utilizadas en el artículo deben corresponder, preferentemente, a publicaciones realizadas en los últimos cinco años. Esto garantiza la actualidad, relevancia y vigencia científica del contenido.</w:t>
      </w:r>
    </w:p>
    <w:p w14:paraId="0B0F9101" w14:textId="6F3A9200" w:rsidR="00116A4E" w:rsidRPr="0096337D" w:rsidRDefault="00116A4E" w:rsidP="0096337D">
      <w:pPr>
        <w:spacing w:line="480" w:lineRule="auto"/>
        <w:jc w:val="both"/>
        <w:rPr>
          <w:sz w:val="24"/>
          <w:szCs w:val="24"/>
          <w:lang w:val="es-EC"/>
        </w:rPr>
      </w:pPr>
    </w:p>
    <w:p w14:paraId="35000482" w14:textId="5CB9C877" w:rsidR="00116A4E" w:rsidRPr="0096337D" w:rsidRDefault="00116A4E" w:rsidP="0096337D">
      <w:pPr>
        <w:spacing w:line="480" w:lineRule="auto"/>
        <w:jc w:val="both"/>
        <w:rPr>
          <w:sz w:val="24"/>
          <w:szCs w:val="24"/>
          <w:lang w:val="es-EC"/>
        </w:rPr>
      </w:pPr>
    </w:p>
    <w:p w14:paraId="5E4C63E1" w14:textId="7ABFC224" w:rsidR="00116A4E" w:rsidRPr="0096337D" w:rsidRDefault="00116A4E" w:rsidP="0096337D">
      <w:pPr>
        <w:spacing w:line="480" w:lineRule="auto"/>
        <w:jc w:val="both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 xml:space="preserve">Otras consideraciones: </w:t>
      </w:r>
    </w:p>
    <w:p w14:paraId="2987CCED" w14:textId="551AE81E" w:rsidR="00116A4E" w:rsidRPr="0096337D" w:rsidRDefault="00E73E5D" w:rsidP="0096337D">
      <w:pPr>
        <w:spacing w:line="480" w:lineRule="auto"/>
        <w:jc w:val="both"/>
        <w:rPr>
          <w:sz w:val="24"/>
          <w:szCs w:val="24"/>
          <w:lang w:val="es-EC"/>
        </w:rPr>
      </w:pPr>
      <w:r w:rsidRPr="0096337D">
        <w:rPr>
          <w:sz w:val="24"/>
          <w:szCs w:val="24"/>
          <w:lang w:val="es-EC"/>
        </w:rPr>
        <w:t>Extensión máxima de 15 A 20</w:t>
      </w:r>
      <w:r w:rsidR="00116A4E" w:rsidRPr="0096337D">
        <w:rPr>
          <w:sz w:val="24"/>
          <w:szCs w:val="24"/>
          <w:lang w:val="es-EC"/>
        </w:rPr>
        <w:t xml:space="preserve"> páginas. </w:t>
      </w:r>
    </w:p>
    <w:p w14:paraId="1CA598A0" w14:textId="77777777" w:rsidR="00510A57" w:rsidRPr="0096337D" w:rsidRDefault="00510A57" w:rsidP="0096337D">
      <w:pPr>
        <w:spacing w:line="480" w:lineRule="auto"/>
        <w:jc w:val="both"/>
        <w:rPr>
          <w:sz w:val="24"/>
          <w:szCs w:val="24"/>
          <w:lang w:val="es-ES"/>
        </w:rPr>
      </w:pPr>
      <w:r w:rsidRPr="0096337D">
        <w:rPr>
          <w:sz w:val="24"/>
          <w:szCs w:val="24"/>
          <w:lang w:val="es-ES"/>
        </w:rPr>
        <w:lastRenderedPageBreak/>
        <w:t>Entre cada sección principal del artículo (por ejemplo, entre la Introducción y el Marco Teórico), se debe dejar un espacio adicional (1.5 o doble espacio), para separar claramente las partes del trabajo.</w:t>
      </w:r>
    </w:p>
    <w:p w14:paraId="0447A503" w14:textId="35ABADD3" w:rsidR="00510A57" w:rsidRPr="0096337D" w:rsidRDefault="00510A57" w:rsidP="0096337D">
      <w:pPr>
        <w:spacing w:line="480" w:lineRule="auto"/>
        <w:jc w:val="both"/>
        <w:rPr>
          <w:sz w:val="24"/>
          <w:szCs w:val="24"/>
          <w:lang w:val="es-ES"/>
        </w:rPr>
      </w:pPr>
      <w:r w:rsidRPr="0096337D">
        <w:rPr>
          <w:sz w:val="24"/>
          <w:szCs w:val="24"/>
          <w:lang w:val="es-ES"/>
        </w:rPr>
        <w:t>El resto del texto debe mantenerse con interlineado sencillo o de 1.15, como indica el formato.</w:t>
      </w:r>
      <w:r w:rsidR="00EE43E5" w:rsidRPr="0096337D">
        <w:rPr>
          <w:sz w:val="24"/>
          <w:szCs w:val="24"/>
          <w:lang w:val="es-ES"/>
        </w:rPr>
        <w:t xml:space="preserve"> </w:t>
      </w:r>
    </w:p>
    <w:p w14:paraId="163846DB" w14:textId="7D51DEE8" w:rsidR="00EE43E5" w:rsidRPr="0096337D" w:rsidRDefault="00EE43E5" w:rsidP="0096337D">
      <w:pPr>
        <w:spacing w:line="480" w:lineRule="auto"/>
        <w:jc w:val="both"/>
        <w:rPr>
          <w:sz w:val="24"/>
          <w:szCs w:val="24"/>
          <w:lang w:val="es-ES"/>
        </w:rPr>
      </w:pPr>
      <w:r w:rsidRPr="0096337D">
        <w:rPr>
          <w:sz w:val="24"/>
          <w:szCs w:val="24"/>
          <w:lang w:val="es-ES"/>
        </w:rPr>
        <w:t>Todo el documento debe manejarse bajo el formato de Normas APA 7 última edición.</w:t>
      </w:r>
    </w:p>
    <w:p w14:paraId="025BC67E" w14:textId="3EEA2B1E" w:rsidR="00EF6D0E" w:rsidRPr="0096337D" w:rsidRDefault="00EF6D0E" w:rsidP="0096337D">
      <w:pPr>
        <w:spacing w:line="480" w:lineRule="auto"/>
        <w:jc w:val="both"/>
        <w:rPr>
          <w:sz w:val="24"/>
          <w:szCs w:val="24"/>
          <w:lang w:val="es-EC"/>
        </w:rPr>
      </w:pPr>
    </w:p>
    <w:p w14:paraId="1B7FE411" w14:textId="1B4BD3E7" w:rsidR="00EF6D0E" w:rsidRPr="0096337D" w:rsidRDefault="00EF6D0E" w:rsidP="0096337D">
      <w:pPr>
        <w:pStyle w:val="Ttulo51"/>
        <w:spacing w:line="480" w:lineRule="auto"/>
        <w:rPr>
          <w:b/>
          <w:sz w:val="24"/>
          <w:szCs w:val="24"/>
          <w:lang w:val="es-ES_tradnl"/>
        </w:rPr>
      </w:pPr>
      <w:r w:rsidRPr="0096337D">
        <w:rPr>
          <w:b/>
          <w:sz w:val="24"/>
          <w:szCs w:val="24"/>
          <w:lang w:val="es-ES_tradnl"/>
        </w:rPr>
        <w:t>Anexos</w:t>
      </w:r>
    </w:p>
    <w:p w14:paraId="470D1491" w14:textId="24FA4392" w:rsidR="00EE43E5" w:rsidRPr="0096337D" w:rsidRDefault="00EE43E5" w:rsidP="59A6DF64">
      <w:pPr>
        <w:spacing w:line="480" w:lineRule="auto"/>
        <w:rPr>
          <w:sz w:val="24"/>
          <w:szCs w:val="24"/>
          <w:lang w:val="es-ES"/>
        </w:rPr>
      </w:pPr>
      <w:r w:rsidRPr="59A6DF64">
        <w:rPr>
          <w:sz w:val="24"/>
          <w:szCs w:val="24"/>
          <w:lang w:val="es-ES"/>
        </w:rPr>
        <w:t>En caso que lo requiera, añadir anexos.</w:t>
      </w:r>
    </w:p>
    <w:p w14:paraId="3884FCC3" w14:textId="77777777" w:rsidR="00EF6D0E" w:rsidRPr="0096337D" w:rsidRDefault="00EF6D0E" w:rsidP="00A23BB4">
      <w:pPr>
        <w:jc w:val="both"/>
        <w:rPr>
          <w:sz w:val="24"/>
          <w:szCs w:val="24"/>
          <w:lang w:val="es-EC"/>
        </w:rPr>
      </w:pPr>
    </w:p>
    <w:p w14:paraId="7B84E62D" w14:textId="77777777" w:rsidR="00ED13D6" w:rsidRPr="0096337D" w:rsidRDefault="00ED13D6" w:rsidP="00752B57">
      <w:pPr>
        <w:spacing w:line="20" w:lineRule="exact"/>
        <w:rPr>
          <w:sz w:val="24"/>
          <w:szCs w:val="24"/>
          <w:lang w:val="es-EC"/>
        </w:rPr>
      </w:pPr>
    </w:p>
    <w:sectPr w:rsidR="00ED13D6" w:rsidRPr="0096337D" w:rsidSect="00B56C22">
      <w:type w:val="continuous"/>
      <w:pgSz w:w="11909" w:h="16834" w:code="9"/>
      <w:pgMar w:top="1701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24A2" w14:textId="77777777" w:rsidR="00777A17" w:rsidRDefault="00777A17" w:rsidP="002241BE">
      <w:r>
        <w:separator/>
      </w:r>
    </w:p>
  </w:endnote>
  <w:endnote w:type="continuationSeparator" w:id="0">
    <w:p w14:paraId="53A09F85" w14:textId="77777777" w:rsidR="00777A17" w:rsidRDefault="00777A17" w:rsidP="0022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2B179" w14:textId="77777777" w:rsidR="00777A17" w:rsidRDefault="00777A17" w:rsidP="002241BE">
      <w:r>
        <w:separator/>
      </w:r>
    </w:p>
  </w:footnote>
  <w:footnote w:type="continuationSeparator" w:id="0">
    <w:p w14:paraId="47DDCAE4" w14:textId="77777777" w:rsidR="00777A17" w:rsidRDefault="00777A17" w:rsidP="002241BE">
      <w:r>
        <w:continuationSeparator/>
      </w:r>
    </w:p>
  </w:footnote>
  <w:footnote w:id="1">
    <w:p w14:paraId="59063B16" w14:textId="343A8D67" w:rsidR="002D535F" w:rsidRPr="00E73E5D" w:rsidRDefault="002D535F" w:rsidP="00E73E5D">
      <w:pPr>
        <w:pStyle w:val="Piedepgina"/>
        <w:rPr>
          <w:rFonts w:eastAsia="Calibri" w:cs="Calibri"/>
          <w:b/>
          <w:szCs w:val="22"/>
          <w:lang w:val="es-ES"/>
        </w:rPr>
      </w:pPr>
      <w:r>
        <w:rPr>
          <w:rStyle w:val="Refdenotaalpie"/>
        </w:rPr>
        <w:footnoteRef/>
      </w:r>
      <w:r w:rsidRPr="00E73E5D">
        <w:rPr>
          <w:lang w:val="es-ES"/>
        </w:rPr>
        <w:t xml:space="preserve"> </w:t>
      </w:r>
      <w:r>
        <w:rPr>
          <w:lang w:val="es-ES"/>
        </w:rPr>
        <w:t>Auto/a</w:t>
      </w:r>
      <w:r w:rsidRPr="00E73E5D">
        <w:rPr>
          <w:lang w:val="es-ES"/>
        </w:rPr>
        <w:t xml:space="preserve">: </w:t>
      </w:r>
      <w:r>
        <w:rPr>
          <w:lang w:val="es-ES"/>
        </w:rPr>
        <w:t>Estudiante de Tercero de Bachillerato General Unificado. U</w:t>
      </w:r>
      <w:r w:rsidR="009235D5">
        <w:rPr>
          <w:lang w:val="es-ES"/>
        </w:rPr>
        <w:t>. E.</w:t>
      </w:r>
      <w:r>
        <w:rPr>
          <w:lang w:val="es-ES"/>
        </w:rPr>
        <w:t xml:space="preserve"> Ecomundo Babahoyo.</w:t>
      </w:r>
      <w:r w:rsidRPr="00E73E5D">
        <w:rPr>
          <w:lang w:val="es-ES"/>
        </w:rPr>
        <w:t xml:space="preserve"> Correo electrónico: contacto@correo.com </w:t>
      </w:r>
      <w:r>
        <w:rPr>
          <w:lang w:val="es-ES"/>
        </w:rPr>
        <w:t>(ejemplo)</w:t>
      </w:r>
    </w:p>
  </w:footnote>
  <w:footnote w:id="2">
    <w:p w14:paraId="5DA776C2" w14:textId="60AF80F5" w:rsidR="002D535F" w:rsidRPr="00E73E5D" w:rsidRDefault="002D535F" w:rsidP="00E73E5D">
      <w:pPr>
        <w:pStyle w:val="Piedepgina"/>
        <w:rPr>
          <w:lang w:val="es-ES"/>
        </w:rPr>
      </w:pPr>
      <w:r>
        <w:rPr>
          <w:rStyle w:val="Refdenotaalpie"/>
        </w:rPr>
        <w:footnoteRef/>
      </w:r>
      <w:r>
        <w:rPr>
          <w:lang w:val="es-ES"/>
        </w:rPr>
        <w:t xml:space="preserve"> Tutor/a</w:t>
      </w:r>
      <w:r w:rsidRPr="00E73E5D">
        <w:rPr>
          <w:lang w:val="es-ES"/>
        </w:rPr>
        <w:t>: Se debe ubicar perfil académico del autor: los estudios realizados, la universidad, institución o grupo de investigación en el que se hallan inscritos, ya sea de manera académica o laboral.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2306039"/>
      <w:docPartObj>
        <w:docPartGallery w:val="Page Numbers (Top of Page)"/>
        <w:docPartUnique/>
      </w:docPartObj>
    </w:sdtPr>
    <w:sdtContent>
      <w:p w14:paraId="060E859A" w14:textId="607A7DA9" w:rsidR="00B56C22" w:rsidRDefault="00B56C22">
        <w:pPr>
          <w:pStyle w:val="Encabezado"/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D5857B1" wp14:editId="6FB44CAC">
              <wp:simplePos x="0" y="0"/>
              <wp:positionH relativeFrom="column">
                <wp:posOffset>-835586</wp:posOffset>
              </wp:positionH>
              <wp:positionV relativeFrom="paragraph">
                <wp:posOffset>-170120</wp:posOffset>
              </wp:positionV>
              <wp:extent cx="1153746" cy="723014"/>
              <wp:effectExtent l="0" t="0" r="8890" b="1270"/>
              <wp:wrapNone/>
              <wp:docPr id="1" name="Imagen 13" descr="Quiénes Somos? - Ecomundo Babahoy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Quiénes Somos? - Ecomundo Babahoyo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56273" cy="7245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81377" w:rsidRPr="00981377">
          <w:rPr>
            <w:noProof/>
            <w:lang w:val="es-ES"/>
          </w:rPr>
          <w:t>7</w:t>
        </w:r>
        <w:r>
          <w:fldChar w:fldCharType="end"/>
        </w:r>
      </w:p>
    </w:sdtContent>
  </w:sdt>
  <w:p w14:paraId="09EEFDA3" w14:textId="63B143D1" w:rsidR="002D535F" w:rsidRDefault="002D53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9CC64" w14:textId="60BED4CC" w:rsidR="00B56C22" w:rsidRPr="00B56C22" w:rsidRDefault="00B56C22" w:rsidP="00B56C22">
    <w:pPr>
      <w:pStyle w:val="Encabezado"/>
      <w:jc w:val="right"/>
      <w:rPr>
        <w:lang w:val="es-ES"/>
      </w:rPr>
    </w:pPr>
    <w:r>
      <w:rPr>
        <w:lang w:val="es-E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B4"/>
    <w:multiLevelType w:val="hybridMultilevel"/>
    <w:tmpl w:val="6690FD5C"/>
    <w:lvl w:ilvl="0" w:tplc="5B2AB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645CE"/>
    <w:multiLevelType w:val="hybridMultilevel"/>
    <w:tmpl w:val="8528B06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11575B3F"/>
    <w:multiLevelType w:val="hybridMultilevel"/>
    <w:tmpl w:val="AB6036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D6898"/>
    <w:multiLevelType w:val="hybridMultilevel"/>
    <w:tmpl w:val="C082E068"/>
    <w:lvl w:ilvl="0" w:tplc="6B1C69F0">
      <w:numFmt w:val="bullet"/>
      <w:lvlText w:val="•"/>
      <w:lvlJc w:val="left"/>
      <w:pPr>
        <w:ind w:left="1011" w:hanging="435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A6C1A5F"/>
    <w:multiLevelType w:val="hybridMultilevel"/>
    <w:tmpl w:val="733ADE8C"/>
    <w:lvl w:ilvl="0" w:tplc="6B1C69F0">
      <w:numFmt w:val="bullet"/>
      <w:lvlText w:val="•"/>
      <w:lvlJc w:val="left"/>
      <w:pPr>
        <w:ind w:left="723" w:hanging="435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9" w15:restartNumberingAfterBreak="0">
    <w:nsid w:val="3B78342F"/>
    <w:multiLevelType w:val="multilevel"/>
    <w:tmpl w:val="B888CC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189603E"/>
    <w:multiLevelType w:val="multilevel"/>
    <w:tmpl w:val="F3FA876A"/>
    <w:lvl w:ilvl="0">
      <w:start w:val="1"/>
      <w:numFmt w:val="upperRoman"/>
      <w:pStyle w:val="Ttulo1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1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1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1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1" w15:restartNumberingAfterBreak="0">
    <w:nsid w:val="43694337"/>
    <w:multiLevelType w:val="hybridMultilevel"/>
    <w:tmpl w:val="151EA3AA"/>
    <w:lvl w:ilvl="0" w:tplc="6B1C69F0">
      <w:numFmt w:val="bullet"/>
      <w:lvlText w:val="•"/>
      <w:lvlJc w:val="left"/>
      <w:pPr>
        <w:ind w:left="723" w:hanging="435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3" w15:restartNumberingAfterBreak="0">
    <w:nsid w:val="5C014D56"/>
    <w:multiLevelType w:val="hybridMultilevel"/>
    <w:tmpl w:val="552266DC"/>
    <w:lvl w:ilvl="0" w:tplc="9B080A64">
      <w:start w:val="2"/>
      <w:numFmt w:val="bullet"/>
      <w:lvlText w:val="-"/>
      <w:lvlJc w:val="left"/>
      <w:pPr>
        <w:ind w:left="1296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4" w15:restartNumberingAfterBreak="0">
    <w:nsid w:val="5E774EBE"/>
    <w:multiLevelType w:val="hybridMultilevel"/>
    <w:tmpl w:val="2298AC62"/>
    <w:lvl w:ilvl="0" w:tplc="9B080A64">
      <w:start w:val="2"/>
      <w:numFmt w:val="bullet"/>
      <w:lvlText w:val="-"/>
      <w:lvlJc w:val="left"/>
      <w:pPr>
        <w:ind w:left="648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" w15:restartNumberingAfterBreak="0">
    <w:nsid w:val="64487A30"/>
    <w:multiLevelType w:val="hybridMultilevel"/>
    <w:tmpl w:val="06EE35AE"/>
    <w:lvl w:ilvl="0" w:tplc="04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6" w15:restartNumberingAfterBreak="0">
    <w:nsid w:val="6C402C58"/>
    <w:multiLevelType w:val="hybridMultilevel"/>
    <w:tmpl w:val="4FC49574"/>
    <w:lvl w:ilvl="0" w:tplc="44DAB806">
      <w:start w:val="1"/>
      <w:numFmt w:val="decimal"/>
      <w:pStyle w:val="figurecaption"/>
      <w:lvlText w:val="Figura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6CD32DA8"/>
    <w:multiLevelType w:val="singleLevel"/>
    <w:tmpl w:val="9CFC053A"/>
    <w:lvl w:ilvl="0">
      <w:start w:val="1"/>
      <w:numFmt w:val="upperRoman"/>
      <w:pStyle w:val="tablehead"/>
      <w:lvlText w:val="TABLA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25846599">
    <w:abstractNumId w:val="7"/>
  </w:num>
  <w:num w:numId="2" w16cid:durableId="1267614001">
    <w:abstractNumId w:val="16"/>
  </w:num>
  <w:num w:numId="3" w16cid:durableId="1842619954">
    <w:abstractNumId w:val="5"/>
  </w:num>
  <w:num w:numId="4" w16cid:durableId="799886912">
    <w:abstractNumId w:val="10"/>
  </w:num>
  <w:num w:numId="5" w16cid:durableId="1020936437">
    <w:abstractNumId w:val="10"/>
  </w:num>
  <w:num w:numId="6" w16cid:durableId="700670120">
    <w:abstractNumId w:val="10"/>
  </w:num>
  <w:num w:numId="7" w16cid:durableId="1092891358">
    <w:abstractNumId w:val="10"/>
  </w:num>
  <w:num w:numId="8" w16cid:durableId="1390496274">
    <w:abstractNumId w:val="12"/>
  </w:num>
  <w:num w:numId="9" w16cid:durableId="803161669">
    <w:abstractNumId w:val="17"/>
  </w:num>
  <w:num w:numId="10" w16cid:durableId="652955601">
    <w:abstractNumId w:val="8"/>
  </w:num>
  <w:num w:numId="11" w16cid:durableId="1671716352">
    <w:abstractNumId w:val="4"/>
  </w:num>
  <w:num w:numId="12" w16cid:durableId="559874102">
    <w:abstractNumId w:val="10"/>
  </w:num>
  <w:num w:numId="13" w16cid:durableId="329723801">
    <w:abstractNumId w:val="7"/>
  </w:num>
  <w:num w:numId="14" w16cid:durableId="1615020509">
    <w:abstractNumId w:val="10"/>
  </w:num>
  <w:num w:numId="15" w16cid:durableId="987976320">
    <w:abstractNumId w:val="14"/>
  </w:num>
  <w:num w:numId="16" w16cid:durableId="1213693373">
    <w:abstractNumId w:val="13"/>
  </w:num>
  <w:num w:numId="17" w16cid:durableId="1964341995">
    <w:abstractNumId w:val="15"/>
  </w:num>
  <w:num w:numId="18" w16cid:durableId="1319189687">
    <w:abstractNumId w:val="1"/>
  </w:num>
  <w:num w:numId="19" w16cid:durableId="335303726">
    <w:abstractNumId w:val="6"/>
  </w:num>
  <w:num w:numId="20" w16cid:durableId="1255091039">
    <w:abstractNumId w:val="3"/>
  </w:num>
  <w:num w:numId="21" w16cid:durableId="1610969431">
    <w:abstractNumId w:val="11"/>
  </w:num>
  <w:num w:numId="22" w16cid:durableId="1218127973">
    <w:abstractNumId w:val="2"/>
  </w:num>
  <w:num w:numId="23" w16cid:durableId="1623537016">
    <w:abstractNumId w:val="0"/>
  </w:num>
  <w:num w:numId="24" w16cid:durableId="2073430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75"/>
    <w:rsid w:val="00000F88"/>
    <w:rsid w:val="00083CA3"/>
    <w:rsid w:val="000B0B9D"/>
    <w:rsid w:val="000B3274"/>
    <w:rsid w:val="000C7DB2"/>
    <w:rsid w:val="00116A4E"/>
    <w:rsid w:val="00175725"/>
    <w:rsid w:val="0018653D"/>
    <w:rsid w:val="001A037B"/>
    <w:rsid w:val="0021658F"/>
    <w:rsid w:val="002241BE"/>
    <w:rsid w:val="00224915"/>
    <w:rsid w:val="0022645F"/>
    <w:rsid w:val="002726D3"/>
    <w:rsid w:val="00291AB2"/>
    <w:rsid w:val="002D535F"/>
    <w:rsid w:val="00333DA4"/>
    <w:rsid w:val="00341CA9"/>
    <w:rsid w:val="004213FA"/>
    <w:rsid w:val="00441B35"/>
    <w:rsid w:val="004C4D39"/>
    <w:rsid w:val="00510A57"/>
    <w:rsid w:val="005B6671"/>
    <w:rsid w:val="00610DA6"/>
    <w:rsid w:val="006129BD"/>
    <w:rsid w:val="006A0BEF"/>
    <w:rsid w:val="006C0192"/>
    <w:rsid w:val="006E19C4"/>
    <w:rsid w:val="006F7DCB"/>
    <w:rsid w:val="00715C00"/>
    <w:rsid w:val="00737FDA"/>
    <w:rsid w:val="00752B57"/>
    <w:rsid w:val="00777A17"/>
    <w:rsid w:val="00796026"/>
    <w:rsid w:val="007E4250"/>
    <w:rsid w:val="00824726"/>
    <w:rsid w:val="0088490F"/>
    <w:rsid w:val="008A66C1"/>
    <w:rsid w:val="008B09DC"/>
    <w:rsid w:val="008B7517"/>
    <w:rsid w:val="008F6BA4"/>
    <w:rsid w:val="0091492D"/>
    <w:rsid w:val="009235D5"/>
    <w:rsid w:val="00926F89"/>
    <w:rsid w:val="00932C0A"/>
    <w:rsid w:val="0093792D"/>
    <w:rsid w:val="009577E0"/>
    <w:rsid w:val="0096337D"/>
    <w:rsid w:val="00974378"/>
    <w:rsid w:val="00975F13"/>
    <w:rsid w:val="00981377"/>
    <w:rsid w:val="009C12A8"/>
    <w:rsid w:val="009D2D29"/>
    <w:rsid w:val="00A0261E"/>
    <w:rsid w:val="00A16DF3"/>
    <w:rsid w:val="00A23BB4"/>
    <w:rsid w:val="00AC2CC1"/>
    <w:rsid w:val="00AE7B9F"/>
    <w:rsid w:val="00AF2C37"/>
    <w:rsid w:val="00AF4FA3"/>
    <w:rsid w:val="00B01F40"/>
    <w:rsid w:val="00B14800"/>
    <w:rsid w:val="00B35224"/>
    <w:rsid w:val="00B56C22"/>
    <w:rsid w:val="00B57A1C"/>
    <w:rsid w:val="00B96E9F"/>
    <w:rsid w:val="00C01195"/>
    <w:rsid w:val="00C77151"/>
    <w:rsid w:val="00C87285"/>
    <w:rsid w:val="00C94175"/>
    <w:rsid w:val="00CD1004"/>
    <w:rsid w:val="00CD61ED"/>
    <w:rsid w:val="00D00D0E"/>
    <w:rsid w:val="00D1195B"/>
    <w:rsid w:val="00D14B7B"/>
    <w:rsid w:val="00D45598"/>
    <w:rsid w:val="00D530E5"/>
    <w:rsid w:val="00D55A94"/>
    <w:rsid w:val="00D613F3"/>
    <w:rsid w:val="00D7405C"/>
    <w:rsid w:val="00D91D1F"/>
    <w:rsid w:val="00DA645F"/>
    <w:rsid w:val="00E02BE6"/>
    <w:rsid w:val="00E06B3D"/>
    <w:rsid w:val="00E32995"/>
    <w:rsid w:val="00E61FC0"/>
    <w:rsid w:val="00E73E5D"/>
    <w:rsid w:val="00E84506"/>
    <w:rsid w:val="00ED13D6"/>
    <w:rsid w:val="00EE43E5"/>
    <w:rsid w:val="00EF3F3D"/>
    <w:rsid w:val="00EF651C"/>
    <w:rsid w:val="00EF6D0E"/>
    <w:rsid w:val="00EF6E18"/>
    <w:rsid w:val="00FA0D79"/>
    <w:rsid w:val="00FB3E7D"/>
    <w:rsid w:val="00FB4436"/>
    <w:rsid w:val="00FB6201"/>
    <w:rsid w:val="509331DA"/>
    <w:rsid w:val="53A726BA"/>
    <w:rsid w:val="59A6D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41DD54A"/>
  <w15:docId w15:val="{23EF197A-A574-42B0-B349-F94AE4BC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Number 2" w:semiHidden="1" w:unhideWhenUsed="1"/>
    <w:lsdException w:name="List Number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  <w:rPr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customStyle="1" w:styleId="Ttulo21">
    <w:name w:val="Título 21"/>
    <w:basedOn w:val="Normal"/>
    <w:next w:val="Normal"/>
    <w:qFormat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customStyle="1" w:styleId="Ttulo31">
    <w:name w:val="Título 31"/>
    <w:basedOn w:val="Normal"/>
    <w:next w:val="Normal"/>
    <w:qFormat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customStyle="1" w:styleId="Ttulo41">
    <w:name w:val="Título 41"/>
    <w:basedOn w:val="Normal"/>
    <w:next w:val="Normal"/>
    <w:qFormat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customStyle="1" w:styleId="Ttulo51">
    <w:name w:val="Título 51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customStyle="1" w:styleId="Abstract">
    <w:name w:val="Abstract"/>
    <w:link w:val="AbstractChar"/>
    <w:pPr>
      <w:spacing w:after="200"/>
      <w:jc w:val="both"/>
    </w:pPr>
    <w:rPr>
      <w:b/>
      <w:bCs/>
      <w:sz w:val="18"/>
      <w:szCs w:val="18"/>
      <w:lang w:val="en-US" w:eastAsia="en-US"/>
    </w:rPr>
  </w:style>
  <w:style w:type="paragraph" w:customStyle="1" w:styleId="Affiliation">
    <w:name w:val="Affiliation"/>
    <w:pPr>
      <w:jc w:val="center"/>
    </w:pPr>
    <w:rPr>
      <w:lang w:val="en-US" w:eastAsia="en-US"/>
    </w:r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  <w:lang w:val="en-US" w:eastAsia="en-US"/>
    </w:rPr>
  </w:style>
  <w:style w:type="paragraph" w:styleId="Textoindependiente">
    <w:name w:val="Body Text"/>
    <w:basedOn w:val="Normal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bulletlist">
    <w:name w:val="bullet list"/>
    <w:basedOn w:val="Textoindependiente"/>
    <w:pPr>
      <w:numPr>
        <w:numId w:val="1"/>
      </w:numPr>
    </w:pPr>
  </w:style>
  <w:style w:type="paragraph" w:customStyle="1" w:styleId="equation">
    <w:name w:val="equation"/>
    <w:basedOn w:val="Normal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E02BE6"/>
    <w:pPr>
      <w:numPr>
        <w:numId w:val="2"/>
      </w:numPr>
      <w:spacing w:before="80" w:after="200"/>
      <w:jc w:val="center"/>
    </w:pPr>
    <w:rPr>
      <w:noProof/>
      <w:sz w:val="16"/>
      <w:szCs w:val="16"/>
      <w:lang w:val="en-US" w:eastAsia="en-US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keywords">
    <w:name w:val="key words"/>
    <w:pPr>
      <w:spacing w:after="120"/>
      <w:ind w:firstLine="288"/>
      <w:jc w:val="both"/>
    </w:pPr>
    <w:rPr>
      <w:b/>
      <w:bCs/>
      <w:i/>
      <w:iCs/>
      <w:noProof/>
      <w:sz w:val="18"/>
      <w:szCs w:val="18"/>
      <w:lang w:val="en-US" w:eastAsia="en-US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  <w:lang w:val="en-US" w:eastAsia="en-US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pPr>
      <w:spacing w:before="60" w:after="30"/>
      <w:jc w:val="right"/>
    </w:pPr>
    <w:rPr>
      <w:sz w:val="12"/>
      <w:szCs w:val="12"/>
      <w:lang w:val="en-US" w:eastAsia="en-US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val="en-US" w:eastAsia="en-US"/>
    </w:rPr>
  </w:style>
  <w:style w:type="paragraph" w:customStyle="1" w:styleId="StyleAbstractItalic">
    <w:name w:val="Style Abstract + Italic"/>
    <w:basedOn w:val="Abstract"/>
    <w:link w:val="StyleAbstractItalicChar"/>
    <w:rsid w:val="00B57A1C"/>
    <w:rPr>
      <w:rFonts w:eastAsia="MS Mincho"/>
      <w:i/>
      <w:iCs/>
    </w:rPr>
  </w:style>
  <w:style w:type="character" w:customStyle="1" w:styleId="AbstractChar">
    <w:name w:val="Abstract Char"/>
    <w:basedOn w:val="Fuentedeprrafopredeter"/>
    <w:link w:val="Abstract"/>
    <w:locked/>
    <w:rsid w:val="00B57A1C"/>
    <w:rPr>
      <w:b/>
      <w:bCs/>
      <w:sz w:val="18"/>
      <w:szCs w:val="18"/>
      <w:lang w:val="en-US" w:eastAsia="en-US" w:bidi="ar-SA"/>
    </w:rPr>
  </w:style>
  <w:style w:type="character" w:customStyle="1" w:styleId="StyleAbstractItalicChar">
    <w:name w:val="Style Abstract + Italic Char"/>
    <w:basedOn w:val="AbstractChar"/>
    <w:link w:val="StyleAbstractItalic"/>
    <w:locked/>
    <w:rsid w:val="00B57A1C"/>
    <w:rPr>
      <w:rFonts w:eastAsia="MS Mincho"/>
      <w:b/>
      <w:bCs/>
      <w:i/>
      <w:iCs/>
      <w:sz w:val="18"/>
      <w:szCs w:val="18"/>
      <w:lang w:val="en-US" w:eastAsia="en-US" w:bidi="ar-SA"/>
    </w:rPr>
  </w:style>
  <w:style w:type="paragraph" w:styleId="Textodeglobo">
    <w:name w:val="Balloon Text"/>
    <w:basedOn w:val="Normal"/>
    <w:link w:val="TextodegloboCar"/>
    <w:rsid w:val="005B667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B6671"/>
    <w:rPr>
      <w:rFonts w:ascii="Tahoma" w:hAnsi="Tahoma" w:cs="Tahoma"/>
      <w:sz w:val="16"/>
      <w:szCs w:val="16"/>
      <w:lang w:val="en-US" w:eastAsia="en-US"/>
    </w:rPr>
  </w:style>
  <w:style w:type="character" w:customStyle="1" w:styleId="hps">
    <w:name w:val="hps"/>
    <w:basedOn w:val="Fuentedeprrafopredeter"/>
    <w:rsid w:val="002726D3"/>
  </w:style>
  <w:style w:type="character" w:customStyle="1" w:styleId="shorttext">
    <w:name w:val="short_text"/>
    <w:basedOn w:val="Fuentedeprrafopredeter"/>
    <w:rsid w:val="002726D3"/>
  </w:style>
  <w:style w:type="character" w:customStyle="1" w:styleId="atn">
    <w:name w:val="atn"/>
    <w:basedOn w:val="Fuentedeprrafopredeter"/>
    <w:rsid w:val="00B96E9F"/>
  </w:style>
  <w:style w:type="character" w:styleId="Refdecomentario">
    <w:name w:val="annotation reference"/>
    <w:basedOn w:val="Fuentedeprrafopredeter"/>
    <w:rsid w:val="00B14800"/>
    <w:rPr>
      <w:sz w:val="18"/>
      <w:szCs w:val="18"/>
    </w:rPr>
  </w:style>
  <w:style w:type="paragraph" w:styleId="Textocomentario">
    <w:name w:val="annotation text"/>
    <w:basedOn w:val="Normal"/>
    <w:link w:val="TextocomentarioCar"/>
    <w:rsid w:val="00B14800"/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rsid w:val="00B14800"/>
    <w:rPr>
      <w:sz w:val="24"/>
      <w:szCs w:val="24"/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B14800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rsid w:val="00B14800"/>
    <w:rPr>
      <w:b/>
      <w:bCs/>
      <w:sz w:val="24"/>
      <w:szCs w:val="24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2241B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41BE"/>
    <w:rPr>
      <w:lang w:val="en-US" w:eastAsia="en-US"/>
    </w:rPr>
  </w:style>
  <w:style w:type="paragraph" w:styleId="Piedepgina">
    <w:name w:val="footer"/>
    <w:basedOn w:val="Normal"/>
    <w:link w:val="PiedepginaCar"/>
    <w:uiPriority w:val="1"/>
    <w:unhideWhenUsed/>
    <w:qFormat/>
    <w:rsid w:val="002241B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1"/>
    <w:rsid w:val="002241BE"/>
    <w:rPr>
      <w:lang w:val="en-US" w:eastAsia="en-US"/>
    </w:rPr>
  </w:style>
  <w:style w:type="character" w:styleId="Refdenotaalpie">
    <w:name w:val="footnote reference"/>
    <w:basedOn w:val="Fuentedeprrafopredeter"/>
    <w:semiHidden/>
    <w:unhideWhenUsed/>
    <w:rsid w:val="00E73E5D"/>
    <w:rPr>
      <w:vertAlign w:val="superscript"/>
    </w:rPr>
  </w:style>
  <w:style w:type="character" w:customStyle="1" w:styleId="normaltextrun">
    <w:name w:val="normaltextrun"/>
    <w:basedOn w:val="Fuentedeprrafopredeter"/>
    <w:rsid w:val="00EF3F3D"/>
  </w:style>
  <w:style w:type="character" w:customStyle="1" w:styleId="eop">
    <w:name w:val="eop"/>
    <w:basedOn w:val="Fuentedeprrafopredeter"/>
    <w:rsid w:val="00EF3F3D"/>
  </w:style>
  <w:style w:type="paragraph" w:styleId="Prrafodelista">
    <w:name w:val="List Paragraph"/>
    <w:basedOn w:val="Normal"/>
    <w:uiPriority w:val="34"/>
    <w:qFormat/>
    <w:rsid w:val="009813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4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3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preis\Desktop\papersforma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ED3836F1E77440837644AA8D2D534E" ma:contentTypeVersion="15" ma:contentTypeDescription="Crear nuevo documento." ma:contentTypeScope="" ma:versionID="8f717eebc7a85b65c7d146ee36994cf4">
  <xsd:schema xmlns:xsd="http://www.w3.org/2001/XMLSchema" xmlns:xs="http://www.w3.org/2001/XMLSchema" xmlns:p="http://schemas.microsoft.com/office/2006/metadata/properties" xmlns:ns2="f4b0aa15-a63b-434e-95b9-1c3ff25838a8" xmlns:ns3="17a9adf4-9a1b-4240-81a0-63b7c14ff34a" targetNamespace="http://schemas.microsoft.com/office/2006/metadata/properties" ma:root="true" ma:fieldsID="f64e5f406e90678f61f58442209f3f61" ns2:_="" ns3:_="">
    <xsd:import namespace="f4b0aa15-a63b-434e-95b9-1c3ff25838a8"/>
    <xsd:import namespace="17a9adf4-9a1b-4240-81a0-63b7c14ff3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ENTREVIS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b0aa15-a63b-434e-95b9-1c3ff25838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c15657f-a093-468e-8e7b-ed2f25f398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NTREVISTA" ma:index="21" nillable="true" ma:displayName="ENTREVISTA" ma:description="https://youtu.be/MnFsadc6D2c?si=Prfr-tz37Wpv8cu0" ma:format="Dropdown" ma:internalName="ENTREVISTA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9adf4-9a1b-4240-81a0-63b7c14f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dfcfe75-9357-462c-965f-c5d7f57cbbf4}" ma:internalName="TaxCatchAll" ma:showField="CatchAllData" ma:web="17a9adf4-9a1b-4240-81a0-63b7c14f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a9adf4-9a1b-4240-81a0-63b7c14ff34a" xsi:nil="true"/>
    <lcf76f155ced4ddcb4097134ff3c332f xmlns="f4b0aa15-a63b-434e-95b9-1c3ff25838a8">
      <Terms xmlns="http://schemas.microsoft.com/office/infopath/2007/PartnerControls"/>
    </lcf76f155ced4ddcb4097134ff3c332f>
    <ENTREVISTA xmlns="f4b0aa15-a63b-434e-95b9-1c3ff25838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CF2EBF-99FB-4633-AA46-25FF8FA581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b0aa15-a63b-434e-95b9-1c3ff25838a8"/>
    <ds:schemaRef ds:uri="17a9adf4-9a1b-4240-81a0-63b7c14f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A978CF-AF51-4100-A739-1D225D218634}">
  <ds:schemaRefs>
    <ds:schemaRef ds:uri="http://schemas.microsoft.com/office/2006/metadata/properties"/>
    <ds:schemaRef ds:uri="http://schemas.microsoft.com/office/infopath/2007/PartnerControls"/>
    <ds:schemaRef ds:uri="17a9adf4-9a1b-4240-81a0-63b7c14ff34a"/>
    <ds:schemaRef ds:uri="f4b0aa15-a63b-434e-95b9-1c3ff25838a8"/>
  </ds:schemaRefs>
</ds:datastoreItem>
</file>

<file path=customXml/itemProps3.xml><?xml version="1.0" encoding="utf-8"?>
<ds:datastoreItem xmlns:ds="http://schemas.openxmlformats.org/officeDocument/2006/customXml" ds:itemID="{A4E6225F-3F15-471B-81A6-CD2CA7775E6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papersformat.dot</Template>
  <TotalTime>78</TotalTime>
  <Pages>1</Pages>
  <Words>1171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António Pedro Costa</dc:creator>
  <cp:lastModifiedBy>Amilkar Suárez Morgado</cp:lastModifiedBy>
  <cp:revision>14</cp:revision>
  <dcterms:created xsi:type="dcterms:W3CDTF">2025-07-07T19:40:00Z</dcterms:created>
  <dcterms:modified xsi:type="dcterms:W3CDTF">2026-07-14T22:44:00Z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0x01010050ED3836F1E77440837644AA8D2D534E</vt:lpwstr>
  </property>
  <property fmtid="{D5CDD505-2E9C-101B-9397-08002B2CF9AE}" pid="3" name="MediaServiceImageTags">
    <vt:lpwstr/>
  </property>
</Properties>
</file>